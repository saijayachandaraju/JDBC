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eastAsiaTheme="minorHAnsi"/>
          <w:kern w:val="2"/>
          <w:szCs w:val="20"/>
          <w:lang w:eastAsia="en-US"/>
          <w14:ligatures w14:val="standardContextual"/>
        </w:rPr>
        <w:id w:val="-1318488260"/>
        <w:docPartObj>
          <w:docPartGallery w:val="Cover Pages"/>
          <w:docPartUnique/>
        </w:docPartObj>
      </w:sdtPr>
      <w:sdtContent>
        <w:p w14:paraId="350184F1" w14:textId="77777777" w:rsidR="00AA5AE2" w:rsidRDefault="00AA5AE2" w:rsidP="00E61DF2">
          <w:pPr>
            <w:pStyle w:val="NoSpacing"/>
            <w:spacing w:before="40" w:after="560" w:line="216" w:lineRule="auto"/>
          </w:pPr>
        </w:p>
        <w:p w14:paraId="1655ED0B" w14:textId="77777777" w:rsidR="00AA5AE2" w:rsidRDefault="00AA5AE2" w:rsidP="00E61DF2">
          <w:pPr>
            <w:pStyle w:val="NoSpacing"/>
            <w:spacing w:before="40" w:after="560" w:line="216" w:lineRule="auto"/>
          </w:pPr>
        </w:p>
        <w:p w14:paraId="79736A27" w14:textId="77777777" w:rsidR="00AA5AE2" w:rsidRDefault="00AA5AE2" w:rsidP="00E61DF2">
          <w:pPr>
            <w:pStyle w:val="NoSpacing"/>
            <w:spacing w:before="40" w:after="560" w:line="216" w:lineRule="auto"/>
          </w:pPr>
        </w:p>
        <w:p w14:paraId="5BBC4BFC" w14:textId="420A209E" w:rsidR="00E61DF2" w:rsidRPr="008F5130" w:rsidRDefault="00000000" w:rsidP="00AA5AE2">
          <w:pPr>
            <w:pStyle w:val="NoSpacing"/>
            <w:spacing w:before="40" w:after="240" w:line="216" w:lineRule="auto"/>
            <w:rPr>
              <w:color w:val="FF5E4F" w:themeColor="accent1"/>
              <w:sz w:val="56"/>
              <w:szCs w:val="56"/>
            </w:rPr>
          </w:pPr>
          <w:sdt>
            <w:sdtPr>
              <w:rPr>
                <w:color w:val="FF5E4F" w:themeColor="accent1"/>
                <w:sz w:val="56"/>
                <w:szCs w:val="56"/>
              </w:rPr>
              <w:alias w:val="Title"/>
              <w:tag w:val=""/>
              <w:id w:val="151731938"/>
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<w:text/>
            </w:sdtPr>
            <w:sdtContent>
              <w:r w:rsidR="008F5130" w:rsidRPr="008F5130">
                <w:rPr>
                  <w:color w:val="FF5E4F" w:themeColor="accent1"/>
                  <w:sz w:val="56"/>
                  <w:szCs w:val="56"/>
                </w:rPr>
                <w:t>Aleti J Venkata Gopi Manikanta</w:t>
              </w:r>
            </w:sdtContent>
          </w:sdt>
        </w:p>
        <w:p w14:paraId="2CCC7A6B" w14:textId="77777777" w:rsidR="00AA5AE2" w:rsidRDefault="00AA5AE2" w:rsidP="00AA5AE2">
          <w:pPr>
            <w:pStyle w:val="NoSpacing"/>
          </w:pPr>
        </w:p>
        <w:p w14:paraId="3B8118B0" w14:textId="77777777" w:rsidR="00AA5AE2" w:rsidRDefault="00AA5AE2" w:rsidP="00AA5AE2">
          <w:pPr>
            <w:pStyle w:val="NoSpacing"/>
          </w:pPr>
        </w:p>
        <w:p w14:paraId="629CEC28" w14:textId="77777777" w:rsidR="00AA5AE2" w:rsidRDefault="00AA5AE2" w:rsidP="00AA5AE2">
          <w:pPr>
            <w:pStyle w:val="NoSpacing"/>
          </w:pPr>
        </w:p>
        <w:p w14:paraId="391C9AAA" w14:textId="77777777" w:rsidR="00AA5AE2" w:rsidRDefault="00AA5AE2" w:rsidP="00AA5AE2">
          <w:pPr>
            <w:pStyle w:val="NoSpacing"/>
          </w:pPr>
        </w:p>
        <w:p w14:paraId="19664753" w14:textId="77777777" w:rsidR="00AA5AE2" w:rsidRDefault="00AA5AE2" w:rsidP="00AA5AE2">
          <w:pPr>
            <w:pStyle w:val="NoSpacing"/>
          </w:pPr>
        </w:p>
        <w:p w14:paraId="03CAED49" w14:textId="77777777" w:rsidR="00AA5AE2" w:rsidRDefault="00AA5AE2" w:rsidP="00AA5AE2">
          <w:pPr>
            <w:pStyle w:val="NoSpacing"/>
          </w:pPr>
        </w:p>
        <w:p w14:paraId="1AFDAA7E" w14:textId="77777777" w:rsidR="00371B51" w:rsidRDefault="00371B51" w:rsidP="00AA5AE2">
          <w:pPr>
            <w:pStyle w:val="NoSpacing"/>
          </w:pPr>
        </w:p>
        <w:p w14:paraId="72E70918" w14:textId="6AC347FE" w:rsidR="00453D07" w:rsidRPr="00371B51" w:rsidRDefault="00182C59" w:rsidP="00371B51">
          <w:pPr>
            <w:pStyle w:val="NoSpacing"/>
            <w:spacing w:after="40"/>
            <w:rPr>
              <w:caps/>
              <w:color w:val="FF5E4F" w:themeColor="accent1"/>
              <w:sz w:val="28"/>
              <w:szCs w:val="28"/>
            </w:rPr>
          </w:pPr>
          <w:r>
            <w:t xml:space="preserve"> </w:t>
          </w:r>
        </w:p>
        <w:p w14:paraId="2454C280" w14:textId="77777777" w:rsidR="00453D07" w:rsidRDefault="00453D07" w:rsidP="00A61AFA">
          <w:r>
            <w:rPr>
              <w:noProof/>
            </w:rPr>
            <mc:AlternateContent>
              <mc:Choice Requires="wps">
                <w:drawing>
                  <wp:anchor distT="0" distB="0" distL="182880" distR="182880" simplePos="0" relativeHeight="251658240" behindDoc="0" locked="0" layoutInCell="1" allowOverlap="1" wp14:anchorId="62EBC048" wp14:editId="093C73BC">
                    <wp:simplePos x="0" y="0"/>
                    <mc:AlternateContent>
                      <mc:Choice Requires="wp14">
                        <wp:positionH relativeFrom="margin">
                          <wp14:pctPosHOffset>7700</wp14:pctPosHOffset>
                        </wp:positionH>
                      </mc:Choice>
                      <mc:Fallback>
                        <wp:positionH relativeFrom="page">
                          <wp:posOffset>916940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54000</wp14:pctPosVOffset>
                        </wp:positionV>
                      </mc:Choice>
                      <mc:Fallback>
                        <wp:positionV relativeFrom="page">
                          <wp:posOffset>5773420</wp:posOffset>
                        </wp:positionV>
                      </mc:Fallback>
                    </mc:AlternateContent>
                    <wp:extent cx="4686300" cy="6720840"/>
                    <wp:effectExtent l="0" t="0" r="10160" b="3810"/>
                    <wp:wrapSquare wrapText="bothSides"/>
                    <wp:docPr id="131" name="Text Box 13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4686300" cy="672084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5F21B607" w14:textId="77777777" w:rsidR="00453D07" w:rsidRDefault="00453D07">
                                <w:pPr>
                                  <w:pStyle w:val="NoSpacing"/>
                                  <w:spacing w:before="80" w:after="40"/>
                                  <w:rPr>
                                    <w:caps/>
                                    <w:color w:val="34754D" w:themeColor="accent5"/>
                                    <w:sz w:val="24"/>
                                    <w:szCs w:val="24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79000</wp14:pctWidth>
                    </wp14:sizeRelH>
                    <wp14:sizeRelV relativeFrom="page">
                      <wp14:pctHeight>35000</wp14:pctHeight>
                    </wp14:sizeRelV>
                  </wp:anchor>
                </w:drawing>
              </mc:Choice>
              <mc:Fallback>
                <w:pict>
                  <v:shapetype w14:anchorId="62EBC048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31" o:spid="_x0000_s1026" type="#_x0000_t202" style="position:absolute;margin-left:0;margin-top:0;width:369pt;height:529.2pt;z-index:251658240;visibility:visible;mso-wrap-style:square;mso-width-percent:790;mso-height-percent:350;mso-left-percent:77;mso-top-percent:540;mso-wrap-distance-left:14.4pt;mso-wrap-distance-top:0;mso-wrap-distance-right:14.4pt;mso-wrap-distance-bottom:0;mso-position-horizontal-relative:margin;mso-position-vertical-relative:page;mso-width-percent:790;mso-height-percent:350;mso-left-percent:77;mso-top-percent:540;mso-width-relative:margin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" filled="f" stroked="f" strokeweight=".5pt">
                    <v:textbox style="mso-fit-shape-to-text:t" inset="0,0,0,0">
                      <w:txbxContent>
                        <w:p w14:paraId="5F21B607" w14:textId="77777777" w:rsidR="00453D07" w:rsidRDefault="00453D07">
                          <w:pPr>
                            <w:pStyle w:val="NoSpacing"/>
                            <w:spacing w:before="80" w:after="40"/>
                            <w:rPr>
                              <w:caps/>
                              <w:color w:val="34754D" w:themeColor="accent5"/>
                              <w:sz w:val="24"/>
                              <w:szCs w:val="24"/>
                            </w:rPr>
                          </w:pPr>
                        </w:p>
                      </w:txbxContent>
                    </v:textbox>
                    <w10:wrap type="square" anchorx="margin" anchory="page"/>
                  </v:shape>
                </w:pict>
              </mc:Fallback>
            </mc:AlternateContent>
          </w:r>
          <w:r>
            <w:br w:type="page"/>
          </w:r>
        </w:p>
      </w:sdtContent>
    </w:sdt>
    <w:p w14:paraId="62B667D0" w14:textId="5D72778D" w:rsidR="005E2CD0" w:rsidRPr="00182C59" w:rsidRDefault="00182C59" w:rsidP="009E7232">
      <w:pPr>
        <w:pStyle w:val="Heading1"/>
        <w:tabs>
          <w:tab w:val="center" w:pos="5017"/>
        </w:tabs>
        <w:rPr>
          <w:b/>
          <w:lang w:val="en-US"/>
        </w:rPr>
      </w:pPr>
      <w:r w:rsidRPr="00182C59">
        <w:rPr>
          <w:b/>
          <w:lang w:val="en-US"/>
        </w:rPr>
        <w:lastRenderedPageBreak/>
        <w:t>Experience Summary</w:t>
      </w:r>
      <w:r w:rsidRPr="00182C59">
        <w:rPr>
          <w:lang w:val="en-US"/>
        </w:rPr>
        <w:t xml:space="preserve"> </w:t>
      </w:r>
      <w:r w:rsidR="009E7232">
        <w:tab/>
      </w:r>
    </w:p>
    <w:p w14:paraId="07266351" w14:textId="77777777" w:rsidR="00E27A56" w:rsidRPr="00A6395D" w:rsidRDefault="00E27A56" w:rsidP="00E27A56">
      <w:pPr>
        <w:pStyle w:val="ListParagraph"/>
        <w:framePr w:hSpace="180" w:wrap="around" w:vAnchor="text" w:hAnchor="text" w:y="1"/>
        <w:numPr>
          <w:ilvl w:val="0"/>
          <w:numId w:val="6"/>
        </w:numPr>
        <w:tabs>
          <w:tab w:val="left" w:pos="360"/>
        </w:tabs>
        <w:autoSpaceDE w:val="0"/>
        <w:autoSpaceDN w:val="0"/>
        <w:adjustRightInd w:val="0"/>
        <w:spacing w:before="60" w:after="60" w:line="240" w:lineRule="auto"/>
        <w:suppressOverlap/>
        <w:jc w:val="both"/>
        <w:rPr>
          <w:rFonts w:ascii="Calibri" w:eastAsia="Calibri Light" w:hAnsi="Calibri" w:cs="Calibri"/>
          <w:b/>
          <w:bCs/>
          <w:sz w:val="24"/>
        </w:rPr>
      </w:pPr>
      <w:r w:rsidRPr="00A6395D">
        <w:rPr>
          <w:rFonts w:ascii="Calibri" w:eastAsia="Calibri Light" w:hAnsi="Calibri" w:cs="Calibri"/>
          <w:sz w:val="24"/>
        </w:rPr>
        <w:t xml:space="preserve">Current Role: Specialist – Software Engineer </w:t>
      </w:r>
    </w:p>
    <w:p w14:paraId="66BCD564" w14:textId="6ACBE7EA" w:rsidR="00E27A56" w:rsidRPr="00A6395D" w:rsidRDefault="00E27A56" w:rsidP="00E27A56">
      <w:pPr>
        <w:pStyle w:val="ListParagraph"/>
        <w:framePr w:hSpace="180" w:wrap="around" w:vAnchor="text" w:hAnchor="text" w:y="1"/>
        <w:numPr>
          <w:ilvl w:val="0"/>
          <w:numId w:val="6"/>
        </w:numPr>
        <w:tabs>
          <w:tab w:val="left" w:pos="360"/>
        </w:tabs>
        <w:autoSpaceDE w:val="0"/>
        <w:autoSpaceDN w:val="0"/>
        <w:adjustRightInd w:val="0"/>
        <w:spacing w:before="60" w:after="60" w:line="240" w:lineRule="auto"/>
        <w:suppressOverlap/>
        <w:jc w:val="both"/>
        <w:rPr>
          <w:rFonts w:ascii="Calibri" w:eastAsia="Calibri Light" w:hAnsi="Calibri" w:cs="Calibri"/>
          <w:b/>
          <w:bCs/>
          <w:sz w:val="24"/>
        </w:rPr>
      </w:pPr>
      <w:r w:rsidRPr="00A6395D">
        <w:rPr>
          <w:rFonts w:ascii="Calibri" w:eastAsia="Calibri Light" w:hAnsi="Calibri" w:cs="Calibri"/>
          <w:sz w:val="24"/>
        </w:rPr>
        <w:t>Over 5.</w:t>
      </w:r>
      <w:r w:rsidR="004B67A8">
        <w:rPr>
          <w:rFonts w:ascii="Calibri" w:eastAsia="Calibri Light" w:hAnsi="Calibri" w:cs="Calibri"/>
          <w:sz w:val="24"/>
        </w:rPr>
        <w:t>7</w:t>
      </w:r>
      <w:r w:rsidRPr="00A6395D">
        <w:rPr>
          <w:rFonts w:ascii="Calibri" w:eastAsia="Calibri Light" w:hAnsi="Calibri" w:cs="Calibri"/>
          <w:sz w:val="24"/>
        </w:rPr>
        <w:t xml:space="preserve"> years of experience in the IT industry across multiple domains, with a strong focus on Python development and building robust business logic. </w:t>
      </w:r>
    </w:p>
    <w:p w14:paraId="75535BA7" w14:textId="77777777" w:rsidR="00E27A56" w:rsidRPr="00A6395D" w:rsidRDefault="00E27A56" w:rsidP="00E27A56">
      <w:pPr>
        <w:pStyle w:val="ListParagraph"/>
        <w:framePr w:hSpace="180" w:wrap="around" w:vAnchor="text" w:hAnchor="text" w:y="1"/>
        <w:numPr>
          <w:ilvl w:val="0"/>
          <w:numId w:val="6"/>
        </w:numPr>
        <w:tabs>
          <w:tab w:val="left" w:pos="360"/>
        </w:tabs>
        <w:autoSpaceDE w:val="0"/>
        <w:autoSpaceDN w:val="0"/>
        <w:adjustRightInd w:val="0"/>
        <w:spacing w:before="60" w:after="60" w:line="240" w:lineRule="auto"/>
        <w:suppressOverlap/>
        <w:jc w:val="both"/>
        <w:rPr>
          <w:rFonts w:ascii="Calibri" w:eastAsia="Calibri Light" w:hAnsi="Calibri" w:cs="Calibri"/>
          <w:b/>
          <w:bCs/>
          <w:sz w:val="24"/>
        </w:rPr>
      </w:pPr>
      <w:r w:rsidRPr="00A6395D">
        <w:rPr>
          <w:rFonts w:ascii="Calibri" w:eastAsia="Calibri Light" w:hAnsi="Calibri" w:cs="Calibri"/>
          <w:sz w:val="24"/>
        </w:rPr>
        <w:t xml:space="preserve">Extensive experience in designing and developing web applications using Python-based technologies. </w:t>
      </w:r>
    </w:p>
    <w:p w14:paraId="19F01F50" w14:textId="77777777" w:rsidR="00E27A56" w:rsidRPr="00A6395D" w:rsidRDefault="00E27A56" w:rsidP="00E27A56">
      <w:pPr>
        <w:pStyle w:val="ListParagraph"/>
        <w:framePr w:hSpace="180" w:wrap="around" w:vAnchor="text" w:hAnchor="text" w:y="1"/>
        <w:numPr>
          <w:ilvl w:val="0"/>
          <w:numId w:val="6"/>
        </w:numPr>
        <w:tabs>
          <w:tab w:val="left" w:pos="360"/>
        </w:tabs>
        <w:autoSpaceDE w:val="0"/>
        <w:autoSpaceDN w:val="0"/>
        <w:adjustRightInd w:val="0"/>
        <w:spacing w:before="60" w:after="60" w:line="240" w:lineRule="auto"/>
        <w:suppressOverlap/>
        <w:jc w:val="both"/>
        <w:rPr>
          <w:rFonts w:ascii="Calibri" w:eastAsia="Calibri Light" w:hAnsi="Calibri" w:cs="Calibri"/>
          <w:b/>
          <w:bCs/>
          <w:sz w:val="24"/>
        </w:rPr>
      </w:pPr>
      <w:r w:rsidRPr="00A6395D">
        <w:rPr>
          <w:rFonts w:ascii="Calibri" w:eastAsia="Calibri Light" w:hAnsi="Calibri" w:cs="Calibri"/>
          <w:sz w:val="24"/>
        </w:rPr>
        <w:t xml:space="preserve">Strong understanding of HTTP methods and RESTful architecture for building scalable APIs. </w:t>
      </w:r>
    </w:p>
    <w:p w14:paraId="2BEE0D77" w14:textId="77777777" w:rsidR="00E27A56" w:rsidRPr="00A6395D" w:rsidRDefault="00E27A56" w:rsidP="00E27A56">
      <w:pPr>
        <w:pStyle w:val="ListParagraph"/>
        <w:framePr w:hSpace="180" w:wrap="around" w:vAnchor="text" w:hAnchor="text" w:y="1"/>
        <w:numPr>
          <w:ilvl w:val="0"/>
          <w:numId w:val="6"/>
        </w:numPr>
        <w:tabs>
          <w:tab w:val="left" w:pos="360"/>
        </w:tabs>
        <w:autoSpaceDE w:val="0"/>
        <w:autoSpaceDN w:val="0"/>
        <w:adjustRightInd w:val="0"/>
        <w:spacing w:before="60" w:after="60" w:line="240" w:lineRule="auto"/>
        <w:suppressOverlap/>
        <w:jc w:val="both"/>
        <w:rPr>
          <w:rFonts w:ascii="Calibri" w:eastAsia="Calibri Light" w:hAnsi="Calibri" w:cs="Calibri"/>
          <w:b/>
          <w:bCs/>
          <w:sz w:val="24"/>
        </w:rPr>
      </w:pPr>
      <w:r w:rsidRPr="00A6395D">
        <w:rPr>
          <w:rFonts w:ascii="Calibri" w:eastAsia="Calibri Light" w:hAnsi="Calibri" w:cs="Calibri"/>
          <w:sz w:val="24"/>
        </w:rPr>
        <w:t xml:space="preserve">Proficient in Object-Oriented Programming (OOPs) concepts and best practices using Python. </w:t>
      </w:r>
    </w:p>
    <w:p w14:paraId="66875A0E" w14:textId="77777777" w:rsidR="00E27A56" w:rsidRPr="00A6395D" w:rsidRDefault="00E27A56" w:rsidP="00E27A56">
      <w:pPr>
        <w:pStyle w:val="ListParagraph"/>
        <w:framePr w:hSpace="180" w:wrap="around" w:vAnchor="text" w:hAnchor="text" w:y="1"/>
        <w:numPr>
          <w:ilvl w:val="0"/>
          <w:numId w:val="6"/>
        </w:numPr>
        <w:tabs>
          <w:tab w:val="left" w:pos="360"/>
        </w:tabs>
        <w:autoSpaceDE w:val="0"/>
        <w:autoSpaceDN w:val="0"/>
        <w:adjustRightInd w:val="0"/>
        <w:spacing w:before="60" w:after="60" w:line="240" w:lineRule="auto"/>
        <w:suppressOverlap/>
        <w:jc w:val="both"/>
        <w:rPr>
          <w:rFonts w:ascii="Calibri" w:eastAsia="Calibri Light" w:hAnsi="Calibri" w:cs="Calibri"/>
          <w:b/>
          <w:bCs/>
          <w:sz w:val="24"/>
        </w:rPr>
      </w:pPr>
      <w:r w:rsidRPr="00A6395D">
        <w:rPr>
          <w:rFonts w:ascii="Calibri" w:eastAsia="Calibri Light" w:hAnsi="Calibri" w:cs="Calibri"/>
          <w:sz w:val="24"/>
        </w:rPr>
        <w:t xml:space="preserve">Experienced in using version control systems, primarily Git, for source code management and collaboration. </w:t>
      </w:r>
    </w:p>
    <w:p w14:paraId="7196C464" w14:textId="77777777" w:rsidR="00E27A56" w:rsidRPr="00E27A56" w:rsidRDefault="00E27A56" w:rsidP="00E27A56">
      <w:pPr>
        <w:pStyle w:val="ListParagraph"/>
        <w:framePr w:hSpace="180" w:wrap="around" w:vAnchor="text" w:hAnchor="text" w:y="1"/>
        <w:numPr>
          <w:ilvl w:val="0"/>
          <w:numId w:val="6"/>
        </w:numPr>
        <w:tabs>
          <w:tab w:val="left" w:pos="360"/>
        </w:tabs>
        <w:autoSpaceDE w:val="0"/>
        <w:autoSpaceDN w:val="0"/>
        <w:adjustRightInd w:val="0"/>
        <w:spacing w:before="60" w:after="60" w:line="240" w:lineRule="auto"/>
        <w:suppressOverlap/>
        <w:jc w:val="both"/>
        <w:rPr>
          <w:rFonts w:ascii="Calibri" w:eastAsia="Calibri Light" w:hAnsi="Calibri" w:cs="Calibri"/>
          <w:b/>
          <w:bCs/>
          <w:sz w:val="24"/>
        </w:rPr>
      </w:pPr>
      <w:r w:rsidRPr="00A6395D">
        <w:rPr>
          <w:rFonts w:ascii="Calibri" w:eastAsia="Calibri Light" w:hAnsi="Calibri" w:cs="Calibri"/>
          <w:sz w:val="24"/>
        </w:rPr>
        <w:t xml:space="preserve">Comfortable working independently as well as in collaborative team environments, with the ability to handle multiple tasks effectively. </w:t>
      </w:r>
    </w:p>
    <w:p w14:paraId="1DB5C0CA" w14:textId="2306E685" w:rsidR="00E27A56" w:rsidRPr="00E27A56" w:rsidRDefault="00E27A56" w:rsidP="00E27A56">
      <w:pPr>
        <w:pStyle w:val="ListParagraph"/>
        <w:framePr w:hSpace="180" w:wrap="around" w:vAnchor="text" w:hAnchor="text" w:y="1"/>
        <w:numPr>
          <w:ilvl w:val="0"/>
          <w:numId w:val="6"/>
        </w:numPr>
        <w:suppressOverlap/>
      </w:pPr>
      <w:r w:rsidRPr="00E27A56">
        <w:rPr>
          <w:rFonts w:ascii="Calibri" w:eastAsia="Calibri Light" w:hAnsi="Calibri" w:cs="Calibri"/>
          <w:sz w:val="24"/>
        </w:rPr>
        <w:t>Hands-on experience with Python IDEs such as PyCharm and Visual Studio Code for development and debugging</w:t>
      </w:r>
      <w:r>
        <w:rPr>
          <w:rFonts w:ascii="Calibri" w:eastAsia="Calibri Light" w:hAnsi="Calibri" w:cs="Calibri"/>
          <w:sz w:val="24"/>
        </w:rPr>
        <w:t>.</w:t>
      </w:r>
    </w:p>
    <w:p w14:paraId="3641EE3D" w14:textId="77777777" w:rsidR="00182C59" w:rsidRPr="00182C59" w:rsidRDefault="00182C59" w:rsidP="00182C59">
      <w:pPr>
        <w:pStyle w:val="Heading1"/>
        <w:tabs>
          <w:tab w:val="center" w:pos="5017"/>
        </w:tabs>
        <w:rPr>
          <w:b/>
          <w:lang w:val="en-US"/>
        </w:rPr>
      </w:pPr>
      <w:r w:rsidRPr="00182C59">
        <w:rPr>
          <w:b/>
          <w:lang w:val="en-US"/>
        </w:rPr>
        <w:t>Skills Summary</w:t>
      </w:r>
    </w:p>
    <w:tbl>
      <w:tblPr>
        <w:tblpPr w:leftFromText="180" w:rightFromText="180" w:vertAnchor="text" w:tblpY="1"/>
        <w:tblOverlap w:val="never"/>
        <w:tblW w:w="9678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37"/>
        <w:gridCol w:w="7441"/>
      </w:tblGrid>
      <w:tr w:rsidR="00182C59" w:rsidRPr="00182C59" w14:paraId="4924804F" w14:textId="77777777" w:rsidTr="00182C59">
        <w:trPr>
          <w:trHeight w:val="1"/>
        </w:trPr>
        <w:tc>
          <w:tcPr>
            <w:tcW w:w="223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2" w:space="0" w:color="000000"/>
            </w:tcBorders>
            <w:shd w:val="clear" w:color="auto" w:fill="FFDEDB" w:themeFill="accent1" w:themeFillTint="33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A5D6EE8" w14:textId="77777777" w:rsidR="00182C59" w:rsidRPr="00182C59" w:rsidRDefault="00182C59" w:rsidP="00182C59">
            <w:pPr>
              <w:rPr>
                <w:lang w:val="en-US"/>
              </w:rPr>
            </w:pPr>
            <w:r w:rsidRPr="00182C59">
              <w:rPr>
                <w:b/>
                <w:lang w:val="en-US"/>
              </w:rPr>
              <w:t xml:space="preserve">Domain </w:t>
            </w:r>
          </w:p>
        </w:tc>
        <w:tc>
          <w:tcPr>
            <w:tcW w:w="7441" w:type="dxa"/>
            <w:tcBorders>
              <w:top w:val="single" w:sz="4" w:space="0" w:color="BFBFBF"/>
              <w:left w:val="single" w:sz="2" w:space="0" w:color="000000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D747E78" w14:textId="640741BC" w:rsidR="00182C59" w:rsidRPr="00182C59" w:rsidRDefault="00DF5130" w:rsidP="00182C59">
            <w:pPr>
              <w:rPr>
                <w:lang w:val="en-US"/>
              </w:rPr>
            </w:pPr>
            <w:r>
              <w:rPr>
                <w:rFonts w:ascii="Calibri Light" w:hAnsi="Calibri Light" w:cs="Arial"/>
                <w:bCs/>
                <w:color w:val="535353" w:themeColor="text1" w:themeTint="BF"/>
                <w:szCs w:val="22"/>
              </w:rPr>
              <w:t>AWS lambda, Python Backend Development, Rest API’s</w:t>
            </w:r>
          </w:p>
        </w:tc>
      </w:tr>
      <w:tr w:rsidR="00182C59" w:rsidRPr="00182C59" w14:paraId="03E6935F" w14:textId="77777777" w:rsidTr="00182C59">
        <w:trPr>
          <w:trHeight w:val="1"/>
        </w:trPr>
        <w:tc>
          <w:tcPr>
            <w:tcW w:w="223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2" w:space="0" w:color="000000"/>
            </w:tcBorders>
            <w:shd w:val="clear" w:color="auto" w:fill="FFDEDB" w:themeFill="accent1" w:themeFillTint="33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85B31D1" w14:textId="77777777" w:rsidR="00182C59" w:rsidRPr="00182C59" w:rsidRDefault="00182C59" w:rsidP="00182C59">
            <w:pPr>
              <w:rPr>
                <w:lang w:val="en-US"/>
              </w:rPr>
            </w:pPr>
            <w:r w:rsidRPr="00182C59">
              <w:rPr>
                <w:b/>
                <w:lang w:val="en-US"/>
              </w:rPr>
              <w:t>Programming Languages</w:t>
            </w:r>
          </w:p>
        </w:tc>
        <w:tc>
          <w:tcPr>
            <w:tcW w:w="7441" w:type="dxa"/>
            <w:tcBorders>
              <w:top w:val="single" w:sz="4" w:space="0" w:color="BFBFBF"/>
              <w:left w:val="single" w:sz="2" w:space="0" w:color="000000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D92CD9A" w14:textId="19378CD7" w:rsidR="00182C59" w:rsidRPr="00182C59" w:rsidRDefault="00DF5130" w:rsidP="00182C59">
            <w:pPr>
              <w:rPr>
                <w:lang w:val="en-US"/>
              </w:rPr>
            </w:pPr>
            <w:r>
              <w:rPr>
                <w:rFonts w:ascii="Calibri Light" w:hAnsi="Calibri Light" w:cs="Arial"/>
                <w:bCs/>
                <w:color w:val="535353" w:themeColor="text1" w:themeTint="BF"/>
                <w:szCs w:val="22"/>
              </w:rPr>
              <w:t>Python, AWS Lamda,</w:t>
            </w:r>
            <w:r w:rsidRPr="009F1018">
              <w:rPr>
                <w:rFonts w:ascii="Calibri Light" w:hAnsi="Calibri Light" w:cs="Arial"/>
                <w:bCs/>
                <w:color w:val="535353" w:themeColor="text1" w:themeTint="BF"/>
                <w:szCs w:val="22"/>
              </w:rPr>
              <w:t xml:space="preserve"> RESTful API</w:t>
            </w:r>
          </w:p>
        </w:tc>
      </w:tr>
      <w:tr w:rsidR="00182C59" w:rsidRPr="00182C59" w14:paraId="149081F5" w14:textId="77777777" w:rsidTr="00182C59">
        <w:trPr>
          <w:trHeight w:val="1"/>
        </w:trPr>
        <w:tc>
          <w:tcPr>
            <w:tcW w:w="223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2" w:space="0" w:color="000000"/>
            </w:tcBorders>
            <w:shd w:val="clear" w:color="auto" w:fill="FFDEDB" w:themeFill="accent1" w:themeFillTint="33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FB051E5" w14:textId="77777777" w:rsidR="00182C59" w:rsidRPr="00182C59" w:rsidRDefault="00182C59" w:rsidP="00182C59">
            <w:pPr>
              <w:rPr>
                <w:lang w:val="en-US"/>
              </w:rPr>
            </w:pPr>
            <w:r w:rsidRPr="00182C59">
              <w:rPr>
                <w:b/>
                <w:lang w:val="en-US"/>
              </w:rPr>
              <w:t>Operating System / ERP Version</w:t>
            </w:r>
          </w:p>
        </w:tc>
        <w:tc>
          <w:tcPr>
            <w:tcW w:w="7441" w:type="dxa"/>
            <w:tcBorders>
              <w:top w:val="single" w:sz="4" w:space="0" w:color="BFBFBF"/>
              <w:left w:val="single" w:sz="2" w:space="0" w:color="000000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A428260" w14:textId="721FD34E" w:rsidR="00182C59" w:rsidRPr="00182C59" w:rsidRDefault="00182C59" w:rsidP="00182C59">
            <w:pPr>
              <w:rPr>
                <w:lang w:val="en-US"/>
              </w:rPr>
            </w:pPr>
            <w:r w:rsidRPr="00182C59">
              <w:rPr>
                <w:lang w:val="en-US"/>
              </w:rPr>
              <w:t>Windows 10</w:t>
            </w:r>
            <w:r w:rsidR="00DF5130">
              <w:rPr>
                <w:lang w:val="en-US"/>
              </w:rPr>
              <w:t>, 11</w:t>
            </w:r>
          </w:p>
        </w:tc>
      </w:tr>
      <w:tr w:rsidR="00182C59" w:rsidRPr="00182C59" w14:paraId="754A8396" w14:textId="77777777" w:rsidTr="00182C59">
        <w:trPr>
          <w:trHeight w:val="1"/>
        </w:trPr>
        <w:tc>
          <w:tcPr>
            <w:tcW w:w="223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2" w:space="0" w:color="000000"/>
            </w:tcBorders>
            <w:shd w:val="clear" w:color="auto" w:fill="FFDEDB" w:themeFill="accent1" w:themeFillTint="33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6D648C2" w14:textId="77777777" w:rsidR="00182C59" w:rsidRPr="00182C59" w:rsidRDefault="00182C59" w:rsidP="00182C59">
            <w:pPr>
              <w:rPr>
                <w:lang w:val="en-US"/>
              </w:rPr>
            </w:pPr>
            <w:r w:rsidRPr="00182C59">
              <w:rPr>
                <w:b/>
                <w:lang w:val="en-US"/>
              </w:rPr>
              <w:t>Tools / DB / Packages / Framework / ERP Components</w:t>
            </w:r>
          </w:p>
        </w:tc>
        <w:tc>
          <w:tcPr>
            <w:tcW w:w="7441" w:type="dxa"/>
            <w:tcBorders>
              <w:top w:val="single" w:sz="4" w:space="0" w:color="BFBFBF"/>
              <w:left w:val="single" w:sz="2" w:space="0" w:color="000000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5B1E928" w14:textId="37D9F71F" w:rsidR="00182C59" w:rsidRPr="00182C59" w:rsidRDefault="00DF5130" w:rsidP="00182C59">
            <w:pPr>
              <w:rPr>
                <w:lang w:val="en-US"/>
              </w:rPr>
            </w:pPr>
            <w:r>
              <w:rPr>
                <w:lang w:val="en-US"/>
              </w:rPr>
              <w:t xml:space="preserve">Git, </w:t>
            </w:r>
            <w:proofErr w:type="gramStart"/>
            <w:r>
              <w:rPr>
                <w:lang w:val="en-US"/>
              </w:rPr>
              <w:t xml:space="preserve">Jenkins, </w:t>
            </w:r>
            <w:r>
              <w:rPr>
                <w:rFonts w:ascii="Calibri Light" w:hAnsi="Calibri Light" w:cs="Arial"/>
                <w:bCs/>
                <w:color w:val="535353" w:themeColor="text1" w:themeTint="BF"/>
                <w:szCs w:val="22"/>
              </w:rPr>
              <w:t xml:space="preserve"> My</w:t>
            </w:r>
            <w:proofErr w:type="gramEnd"/>
            <w:r>
              <w:rPr>
                <w:rFonts w:ascii="Calibri Light" w:hAnsi="Calibri Light" w:cs="Arial"/>
                <w:bCs/>
                <w:color w:val="535353" w:themeColor="text1" w:themeTint="BF"/>
                <w:szCs w:val="22"/>
              </w:rPr>
              <w:t xml:space="preserve"> SQL, RDS, MongoDB, Selenium, JIRA</w:t>
            </w:r>
          </w:p>
        </w:tc>
      </w:tr>
      <w:tr w:rsidR="00DF5130" w:rsidRPr="00182C59" w14:paraId="460E9E4B" w14:textId="77777777" w:rsidTr="00182C59">
        <w:trPr>
          <w:trHeight w:val="1"/>
        </w:trPr>
        <w:tc>
          <w:tcPr>
            <w:tcW w:w="223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2" w:space="0" w:color="000000"/>
            </w:tcBorders>
            <w:shd w:val="clear" w:color="auto" w:fill="FFDEDB" w:themeFill="accent1" w:themeFillTint="33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1C1C8CC" w14:textId="7F65000A" w:rsidR="00DF5130" w:rsidRPr="00182C59" w:rsidRDefault="00DF5130" w:rsidP="00182C59">
            <w:pPr>
              <w:rPr>
                <w:b/>
                <w:lang w:val="en-US"/>
              </w:rPr>
            </w:pPr>
            <w:r>
              <w:rPr>
                <w:b/>
                <w:lang w:val="en-US"/>
              </w:rPr>
              <w:t>Cloud Services</w:t>
            </w:r>
          </w:p>
        </w:tc>
        <w:tc>
          <w:tcPr>
            <w:tcW w:w="7441" w:type="dxa"/>
            <w:tcBorders>
              <w:top w:val="single" w:sz="4" w:space="0" w:color="BFBFBF"/>
              <w:left w:val="single" w:sz="2" w:space="0" w:color="000000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24116A5" w14:textId="2B3981B4" w:rsidR="00DF5130" w:rsidRDefault="00DF5130" w:rsidP="00182C59">
            <w:pPr>
              <w:rPr>
                <w:lang w:val="en-US"/>
              </w:rPr>
            </w:pPr>
            <w:r w:rsidRPr="009F1018">
              <w:rPr>
                <w:rFonts w:ascii="Calibri Light" w:hAnsi="Calibri Light" w:cs="Arial"/>
                <w:bCs/>
                <w:color w:val="535353" w:themeColor="text1" w:themeTint="BF"/>
                <w:szCs w:val="22"/>
              </w:rPr>
              <w:t>AWS (Lambda, S3,</w:t>
            </w:r>
            <w:r>
              <w:rPr>
                <w:rFonts w:ascii="Calibri Light" w:hAnsi="Calibri Light" w:cs="Arial"/>
                <w:bCs/>
                <w:color w:val="535353" w:themeColor="text1" w:themeTint="BF"/>
                <w:szCs w:val="22"/>
              </w:rPr>
              <w:t xml:space="preserve"> CloudWatch, IAM, MQTT, Secret manager, RDS, API gateway</w:t>
            </w:r>
            <w:r w:rsidRPr="009F1018">
              <w:rPr>
                <w:rFonts w:ascii="Calibri Light" w:hAnsi="Calibri Light" w:cs="Arial"/>
                <w:bCs/>
                <w:color w:val="535353" w:themeColor="text1" w:themeTint="BF"/>
                <w:szCs w:val="22"/>
              </w:rPr>
              <w:t>)</w:t>
            </w:r>
          </w:p>
        </w:tc>
      </w:tr>
    </w:tbl>
    <w:p w14:paraId="7DCDAFEB" w14:textId="77777777" w:rsidR="00182C59" w:rsidRDefault="00182C59" w:rsidP="00A61AFA"/>
    <w:p w14:paraId="422FA95A" w14:textId="77777777" w:rsidR="00571186" w:rsidRDefault="00571186" w:rsidP="00A61AFA"/>
    <w:p w14:paraId="65B5E010" w14:textId="77777777" w:rsidR="00990F47" w:rsidRDefault="00990F47" w:rsidP="00A61AFA"/>
    <w:p w14:paraId="759E16AE" w14:textId="77777777" w:rsidR="00182C59" w:rsidRDefault="00182C59" w:rsidP="00A61AFA"/>
    <w:p w14:paraId="3F30193D" w14:textId="77777777" w:rsidR="00182C59" w:rsidRDefault="00182C59" w:rsidP="00A61AFA"/>
    <w:p w14:paraId="79253921" w14:textId="77777777" w:rsidR="00182C59" w:rsidRDefault="00182C59" w:rsidP="00A61AFA"/>
    <w:p w14:paraId="3A8BF7DB" w14:textId="77777777" w:rsidR="00182C59" w:rsidRDefault="00182C59" w:rsidP="00A61AFA"/>
    <w:p w14:paraId="18C8A0A9" w14:textId="77777777" w:rsidR="00182C59" w:rsidRDefault="00182C59" w:rsidP="00A61AFA"/>
    <w:p w14:paraId="0E6814EF" w14:textId="551F463E" w:rsidR="00182C59" w:rsidRPr="00182C59" w:rsidRDefault="00182C59" w:rsidP="00182C59">
      <w:pPr>
        <w:pStyle w:val="Heading1"/>
        <w:tabs>
          <w:tab w:val="center" w:pos="5017"/>
        </w:tabs>
        <w:rPr>
          <w:b/>
          <w:lang w:val="en-US"/>
        </w:rPr>
      </w:pPr>
      <w:r w:rsidRPr="00182C59">
        <w:rPr>
          <w:b/>
          <w:lang w:val="en-US"/>
        </w:rPr>
        <w:t>Professional Certifications</w:t>
      </w:r>
      <w:r w:rsidR="00D9561E">
        <w:rPr>
          <w:b/>
          <w:lang w:val="en-US"/>
        </w:rPr>
        <w:t xml:space="preserve"> </w:t>
      </w:r>
      <w:r w:rsidRPr="00182C59">
        <w:rPr>
          <w:b/>
          <w:lang w:val="en-US"/>
        </w:rPr>
        <w:t>/ Trainings</w:t>
      </w:r>
    </w:p>
    <w:p w14:paraId="49F7D1E4" w14:textId="5C3F49F3" w:rsidR="00182C59" w:rsidRPr="00182C59" w:rsidRDefault="00DF5130" w:rsidP="00182C59">
      <w:pPr>
        <w:numPr>
          <w:ilvl w:val="0"/>
          <w:numId w:val="3"/>
        </w:numPr>
      </w:pPr>
      <w:proofErr w:type="spellStart"/>
      <w:r>
        <w:t>Shoshin</w:t>
      </w:r>
      <w:proofErr w:type="spellEnd"/>
      <w:r>
        <w:t xml:space="preserve"> Claude 101</w:t>
      </w:r>
    </w:p>
    <w:p w14:paraId="433BF317" w14:textId="6875DCA4" w:rsidR="00182C59" w:rsidRPr="00182C59" w:rsidRDefault="00DF5130" w:rsidP="00182C59">
      <w:pPr>
        <w:numPr>
          <w:ilvl w:val="0"/>
          <w:numId w:val="3"/>
        </w:numPr>
      </w:pPr>
      <w:proofErr w:type="spellStart"/>
      <w:r>
        <w:t>Shoshin</w:t>
      </w:r>
      <w:proofErr w:type="spellEnd"/>
      <w:r>
        <w:t xml:space="preserve"> M&amp;E Domain</w:t>
      </w:r>
    </w:p>
    <w:p w14:paraId="03FE6A20" w14:textId="719F517D" w:rsidR="00D9561E" w:rsidRDefault="00DF5130" w:rsidP="00A61AFA">
      <w:pPr>
        <w:numPr>
          <w:ilvl w:val="0"/>
          <w:numId w:val="3"/>
        </w:numPr>
      </w:pPr>
      <w:proofErr w:type="spellStart"/>
      <w:r>
        <w:t>Shoshin</w:t>
      </w:r>
      <w:proofErr w:type="spellEnd"/>
      <w:r>
        <w:t xml:space="preserve"> GenAI Unveiled</w:t>
      </w:r>
    </w:p>
    <w:p w14:paraId="15773D90" w14:textId="77777777" w:rsidR="00D9561E" w:rsidRDefault="00D9561E" w:rsidP="00A61AFA"/>
    <w:p w14:paraId="71D6B24E" w14:textId="77777777" w:rsidR="00D9561E" w:rsidRDefault="00D9561E" w:rsidP="00A61AFA"/>
    <w:p w14:paraId="4A60FE0E" w14:textId="77777777" w:rsidR="00D9561E" w:rsidRDefault="00D9561E" w:rsidP="00A61AFA"/>
    <w:p w14:paraId="2B1DCEEF" w14:textId="77777777" w:rsidR="00D9561E" w:rsidRDefault="00D9561E" w:rsidP="00A61AFA"/>
    <w:p w14:paraId="424AAE68" w14:textId="77777777" w:rsidR="00D9561E" w:rsidRDefault="00D9561E" w:rsidP="00A61AFA"/>
    <w:p w14:paraId="2AEF5A42" w14:textId="77777777" w:rsidR="00D9561E" w:rsidRDefault="00D9561E" w:rsidP="00A61AFA"/>
    <w:p w14:paraId="6263E78A" w14:textId="77777777" w:rsidR="00D9561E" w:rsidRDefault="00D9561E" w:rsidP="00A61AFA"/>
    <w:p w14:paraId="4BBEA81F" w14:textId="77777777" w:rsidR="00D9561E" w:rsidRDefault="00D9561E" w:rsidP="00A61AFA"/>
    <w:p w14:paraId="3FFCC09E" w14:textId="26F0D87C" w:rsidR="00182C59" w:rsidRPr="00182C59" w:rsidRDefault="00182C59" w:rsidP="00182C59">
      <w:pPr>
        <w:pStyle w:val="Heading1"/>
        <w:tabs>
          <w:tab w:val="center" w:pos="5017"/>
        </w:tabs>
        <w:rPr>
          <w:b/>
          <w:lang w:val="en-US"/>
        </w:rPr>
      </w:pPr>
      <w:r w:rsidRPr="00182C59">
        <w:rPr>
          <w:b/>
          <w:lang w:val="en-US"/>
        </w:rPr>
        <w:t>Work Experience</w:t>
      </w:r>
    </w:p>
    <w:tbl>
      <w:tblPr>
        <w:tblW w:w="9510" w:type="dxa"/>
        <w:tblInd w:w="147" w:type="dxa"/>
        <w:tblBorders>
          <w:top w:val="single" w:sz="12" w:space="0" w:color="FEFDFD"/>
          <w:left w:val="single" w:sz="12" w:space="0" w:color="FEFDFD"/>
          <w:bottom w:val="single" w:sz="12" w:space="0" w:color="FEFDFD"/>
          <w:right w:val="single" w:sz="12" w:space="0" w:color="FEFDFD"/>
          <w:insideH w:val="single" w:sz="12" w:space="0" w:color="FEFDFD"/>
          <w:insideV w:val="single" w:sz="12" w:space="0" w:color="FEFDFD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84"/>
        <w:gridCol w:w="4119"/>
        <w:gridCol w:w="1743"/>
        <w:gridCol w:w="1664"/>
      </w:tblGrid>
      <w:tr w:rsidR="00182C59" w:rsidRPr="00182C59" w14:paraId="77814FDC" w14:textId="77777777">
        <w:trPr>
          <w:trHeight w:val="445"/>
        </w:trPr>
        <w:tc>
          <w:tcPr>
            <w:tcW w:w="9507" w:type="dxa"/>
            <w:gridSpan w:val="4"/>
            <w:tcBorders>
              <w:top w:val="nil"/>
              <w:left w:val="single" w:sz="12" w:space="0" w:color="FEFDFD"/>
              <w:bottom w:val="single" w:sz="12" w:space="0" w:color="ADE0EF"/>
              <w:right w:val="single" w:sz="12" w:space="0" w:color="FEFDFD"/>
            </w:tcBorders>
            <w:hideMark/>
          </w:tcPr>
          <w:p w14:paraId="5E7632A2" w14:textId="77777777" w:rsidR="00182C59" w:rsidRPr="00182C59" w:rsidRDefault="00182C59" w:rsidP="00182C59">
            <w:pPr>
              <w:pStyle w:val="Heading1"/>
              <w:tabs>
                <w:tab w:val="center" w:pos="5017"/>
              </w:tabs>
              <w:rPr>
                <w:b/>
                <w:sz w:val="28"/>
                <w:szCs w:val="28"/>
                <w:lang w:val="en-US"/>
              </w:rPr>
            </w:pPr>
            <w:r w:rsidRPr="00182C59">
              <w:rPr>
                <w:b/>
                <w:sz w:val="28"/>
                <w:szCs w:val="28"/>
                <w:lang w:val="en-US"/>
              </w:rPr>
              <w:t>Project 1</w:t>
            </w:r>
          </w:p>
        </w:tc>
      </w:tr>
      <w:tr w:rsidR="00182C59" w:rsidRPr="00182C59" w14:paraId="2F126FB1" w14:textId="77777777">
        <w:trPr>
          <w:trHeight w:val="353"/>
        </w:trPr>
        <w:tc>
          <w:tcPr>
            <w:tcW w:w="1984" w:type="dxa"/>
            <w:tcBorders>
              <w:top w:val="single" w:sz="12" w:space="0" w:color="ADE0EF"/>
              <w:left w:val="single" w:sz="12" w:space="0" w:color="FEFDFD"/>
              <w:bottom w:val="single" w:sz="12" w:space="0" w:color="ADE0EF"/>
              <w:right w:val="single" w:sz="12" w:space="0" w:color="ADE0EF"/>
            </w:tcBorders>
            <w:hideMark/>
          </w:tcPr>
          <w:p w14:paraId="36E1910D" w14:textId="77777777" w:rsidR="00182C59" w:rsidRPr="00182C59" w:rsidRDefault="00182C59" w:rsidP="00182C59">
            <w:pPr>
              <w:rPr>
                <w:b/>
                <w:lang w:val="en-US"/>
              </w:rPr>
            </w:pPr>
            <w:r w:rsidRPr="00182C59">
              <w:rPr>
                <w:b/>
                <w:lang w:val="en-US"/>
              </w:rPr>
              <w:t>Project Name</w:t>
            </w:r>
          </w:p>
        </w:tc>
        <w:tc>
          <w:tcPr>
            <w:tcW w:w="4118" w:type="dxa"/>
            <w:tcBorders>
              <w:top w:val="single" w:sz="12" w:space="0" w:color="ADE0EF"/>
              <w:left w:val="single" w:sz="12" w:space="0" w:color="ADE0EF"/>
              <w:bottom w:val="single" w:sz="12" w:space="0" w:color="ADE0EF"/>
              <w:right w:val="single" w:sz="12" w:space="0" w:color="ADE0EF"/>
            </w:tcBorders>
            <w:hideMark/>
          </w:tcPr>
          <w:p w14:paraId="06866962" w14:textId="05468BF0" w:rsidR="00182C59" w:rsidRPr="00182C59" w:rsidRDefault="00616EC5" w:rsidP="00182C59">
            <w:pPr>
              <w:rPr>
                <w:lang w:val="en-US"/>
              </w:rPr>
            </w:pPr>
            <w:r>
              <w:rPr>
                <w:lang w:val="en-US"/>
              </w:rPr>
              <w:t>EA (Electronic Arts)</w:t>
            </w:r>
          </w:p>
        </w:tc>
        <w:tc>
          <w:tcPr>
            <w:tcW w:w="1742" w:type="dxa"/>
            <w:tcBorders>
              <w:top w:val="single" w:sz="12" w:space="0" w:color="ADE0EF"/>
              <w:left w:val="single" w:sz="12" w:space="0" w:color="ADE0EF"/>
              <w:bottom w:val="single" w:sz="12" w:space="0" w:color="ADE0EF"/>
              <w:right w:val="single" w:sz="12" w:space="0" w:color="ADE0EF"/>
            </w:tcBorders>
            <w:hideMark/>
          </w:tcPr>
          <w:p w14:paraId="6D8576EB" w14:textId="77777777" w:rsidR="00182C59" w:rsidRPr="00182C59" w:rsidRDefault="00182C59" w:rsidP="00182C59">
            <w:pPr>
              <w:rPr>
                <w:lang w:val="en-US"/>
              </w:rPr>
            </w:pPr>
            <w:r w:rsidRPr="00182C59">
              <w:rPr>
                <w:lang w:val="en-US"/>
              </w:rPr>
              <w:t>Team Size</w:t>
            </w:r>
          </w:p>
        </w:tc>
        <w:tc>
          <w:tcPr>
            <w:tcW w:w="1663" w:type="dxa"/>
            <w:tcBorders>
              <w:top w:val="single" w:sz="12" w:space="0" w:color="ADE0EF"/>
              <w:left w:val="single" w:sz="12" w:space="0" w:color="ADE0EF"/>
              <w:bottom w:val="single" w:sz="12" w:space="0" w:color="ADE0EF"/>
              <w:right w:val="single" w:sz="12" w:space="0" w:color="FEFDFD"/>
            </w:tcBorders>
            <w:hideMark/>
          </w:tcPr>
          <w:p w14:paraId="342FF68E" w14:textId="25C41165" w:rsidR="00182C59" w:rsidRPr="00182C59" w:rsidRDefault="00616EC5" w:rsidP="00182C59">
            <w:pPr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</w:tr>
      <w:tr w:rsidR="00182C59" w:rsidRPr="00182C59" w14:paraId="5A898074" w14:textId="77777777">
        <w:trPr>
          <w:trHeight w:val="321"/>
        </w:trPr>
        <w:tc>
          <w:tcPr>
            <w:tcW w:w="1984" w:type="dxa"/>
            <w:tcBorders>
              <w:top w:val="single" w:sz="12" w:space="0" w:color="ADE0EF"/>
              <w:left w:val="single" w:sz="12" w:space="0" w:color="FEFDFD"/>
              <w:bottom w:val="single" w:sz="12" w:space="0" w:color="ADE0EF"/>
              <w:right w:val="single" w:sz="12" w:space="0" w:color="ADE0EF"/>
            </w:tcBorders>
            <w:hideMark/>
          </w:tcPr>
          <w:p w14:paraId="7153A56D" w14:textId="77777777" w:rsidR="00182C59" w:rsidRPr="00182C59" w:rsidRDefault="00182C59" w:rsidP="00182C59">
            <w:pPr>
              <w:rPr>
                <w:b/>
                <w:lang w:val="en-US"/>
              </w:rPr>
            </w:pPr>
            <w:r w:rsidRPr="00182C59">
              <w:rPr>
                <w:b/>
                <w:lang w:val="en-US"/>
              </w:rPr>
              <w:t>Start Date</w:t>
            </w:r>
          </w:p>
        </w:tc>
        <w:tc>
          <w:tcPr>
            <w:tcW w:w="4118" w:type="dxa"/>
            <w:tcBorders>
              <w:top w:val="single" w:sz="12" w:space="0" w:color="ADE0EF"/>
              <w:left w:val="single" w:sz="12" w:space="0" w:color="ADE0EF"/>
              <w:bottom w:val="single" w:sz="12" w:space="0" w:color="ADE0EF"/>
              <w:right w:val="single" w:sz="12" w:space="0" w:color="ADE0EF"/>
            </w:tcBorders>
            <w:hideMark/>
          </w:tcPr>
          <w:p w14:paraId="30FE356B" w14:textId="77ECE1D2" w:rsidR="00182C59" w:rsidRPr="00182C59" w:rsidRDefault="00616EC5" w:rsidP="00182C59">
            <w:pPr>
              <w:rPr>
                <w:lang w:val="en-US"/>
              </w:rPr>
            </w:pPr>
            <w:r>
              <w:rPr>
                <w:lang w:val="en-US"/>
              </w:rPr>
              <w:t>October 2025</w:t>
            </w:r>
          </w:p>
        </w:tc>
        <w:tc>
          <w:tcPr>
            <w:tcW w:w="1742" w:type="dxa"/>
            <w:tcBorders>
              <w:top w:val="single" w:sz="12" w:space="0" w:color="ADE0EF"/>
              <w:left w:val="single" w:sz="12" w:space="0" w:color="ADE0EF"/>
              <w:bottom w:val="single" w:sz="12" w:space="0" w:color="ADE0EF"/>
              <w:right w:val="single" w:sz="12" w:space="0" w:color="ADE0EF"/>
            </w:tcBorders>
            <w:hideMark/>
          </w:tcPr>
          <w:p w14:paraId="2354163A" w14:textId="77777777" w:rsidR="00182C59" w:rsidRPr="00182C59" w:rsidRDefault="00182C59" w:rsidP="00182C59">
            <w:pPr>
              <w:rPr>
                <w:lang w:val="en-US"/>
              </w:rPr>
            </w:pPr>
            <w:r w:rsidRPr="00182C59">
              <w:rPr>
                <w:lang w:val="en-US"/>
              </w:rPr>
              <w:t>End Date</w:t>
            </w:r>
          </w:p>
        </w:tc>
        <w:tc>
          <w:tcPr>
            <w:tcW w:w="1663" w:type="dxa"/>
            <w:tcBorders>
              <w:top w:val="single" w:sz="12" w:space="0" w:color="ADE0EF"/>
              <w:left w:val="single" w:sz="12" w:space="0" w:color="ADE0EF"/>
              <w:bottom w:val="single" w:sz="12" w:space="0" w:color="ADE0EF"/>
              <w:right w:val="single" w:sz="12" w:space="0" w:color="FEFDFD"/>
            </w:tcBorders>
            <w:hideMark/>
          </w:tcPr>
          <w:p w14:paraId="6BE56611" w14:textId="780D1D71" w:rsidR="00182C59" w:rsidRPr="00182C59" w:rsidRDefault="00616EC5" w:rsidP="00182C59">
            <w:pPr>
              <w:rPr>
                <w:lang w:val="en-US"/>
              </w:rPr>
            </w:pPr>
            <w:r>
              <w:rPr>
                <w:lang w:val="en-US"/>
              </w:rPr>
              <w:t>March 2026</w:t>
            </w:r>
          </w:p>
        </w:tc>
      </w:tr>
      <w:tr w:rsidR="00182C59" w:rsidRPr="00182C59" w14:paraId="0A51996C" w14:textId="77777777">
        <w:trPr>
          <w:trHeight w:val="1014"/>
        </w:trPr>
        <w:tc>
          <w:tcPr>
            <w:tcW w:w="1984" w:type="dxa"/>
            <w:tcBorders>
              <w:top w:val="single" w:sz="12" w:space="0" w:color="ADE0EF"/>
              <w:left w:val="single" w:sz="12" w:space="0" w:color="FEFDFD"/>
              <w:bottom w:val="single" w:sz="12" w:space="0" w:color="ADE0EF"/>
              <w:right w:val="single" w:sz="12" w:space="0" w:color="ADE0EF"/>
            </w:tcBorders>
          </w:tcPr>
          <w:p w14:paraId="6811B9BB" w14:textId="77777777" w:rsidR="00182C59" w:rsidRPr="00182C59" w:rsidRDefault="00182C59" w:rsidP="00182C59">
            <w:pPr>
              <w:rPr>
                <w:b/>
                <w:lang w:val="en-US"/>
              </w:rPr>
            </w:pPr>
          </w:p>
          <w:p w14:paraId="0B0F21BD" w14:textId="77777777" w:rsidR="00182C59" w:rsidRPr="00182C59" w:rsidRDefault="00182C59" w:rsidP="00182C59">
            <w:pPr>
              <w:rPr>
                <w:b/>
                <w:lang w:val="en-US"/>
              </w:rPr>
            </w:pPr>
            <w:r w:rsidRPr="00182C59">
              <w:rPr>
                <w:b/>
                <w:lang w:val="en-US"/>
              </w:rPr>
              <w:t>Project Description</w:t>
            </w:r>
          </w:p>
        </w:tc>
        <w:tc>
          <w:tcPr>
            <w:tcW w:w="7523" w:type="dxa"/>
            <w:gridSpan w:val="3"/>
            <w:tcBorders>
              <w:top w:val="single" w:sz="12" w:space="0" w:color="ADE0EF"/>
              <w:left w:val="single" w:sz="12" w:space="0" w:color="ADE0EF"/>
              <w:bottom w:val="single" w:sz="12" w:space="0" w:color="ADE0EF"/>
              <w:right w:val="single" w:sz="12" w:space="0" w:color="FEFDFD"/>
            </w:tcBorders>
            <w:hideMark/>
          </w:tcPr>
          <w:p w14:paraId="5E8E0B3A" w14:textId="317D9D36" w:rsidR="00182C59" w:rsidRPr="00182C59" w:rsidRDefault="00616EC5" w:rsidP="00182C59">
            <w:pPr>
              <w:rPr>
                <w:lang w:val="en-US"/>
              </w:rPr>
            </w:pPr>
            <w:r w:rsidRPr="000D1A4E">
              <w:rPr>
                <w:lang w:val="en-IN"/>
              </w:rPr>
              <w:t>L2 support activities like Analysing the issues and Trouble shooting and finding out</w:t>
            </w:r>
            <w:r>
              <w:rPr>
                <w:lang w:val="en-IN"/>
              </w:rPr>
              <w:t xml:space="preserve"> </w:t>
            </w:r>
            <w:r w:rsidRPr="000D1A4E">
              <w:rPr>
                <w:lang w:val="en-IN"/>
              </w:rPr>
              <w:t>the root cause and coordinating with L3 for bug fixes</w:t>
            </w:r>
          </w:p>
        </w:tc>
      </w:tr>
      <w:tr w:rsidR="00182C59" w:rsidRPr="00182C59" w14:paraId="2FE90B62" w14:textId="77777777">
        <w:trPr>
          <w:trHeight w:val="1378"/>
        </w:trPr>
        <w:tc>
          <w:tcPr>
            <w:tcW w:w="1984" w:type="dxa"/>
            <w:tcBorders>
              <w:top w:val="single" w:sz="12" w:space="0" w:color="ADE0EF"/>
              <w:left w:val="single" w:sz="12" w:space="0" w:color="FEFDFD"/>
              <w:bottom w:val="single" w:sz="12" w:space="0" w:color="ADE0EF"/>
              <w:right w:val="single" w:sz="12" w:space="0" w:color="ADE0EF"/>
            </w:tcBorders>
          </w:tcPr>
          <w:p w14:paraId="7777868B" w14:textId="77777777" w:rsidR="00182C59" w:rsidRPr="00182C59" w:rsidRDefault="00182C59" w:rsidP="00182C59">
            <w:pPr>
              <w:rPr>
                <w:b/>
                <w:lang w:val="en-US"/>
              </w:rPr>
            </w:pPr>
          </w:p>
          <w:p w14:paraId="3F71792F" w14:textId="77777777" w:rsidR="00182C59" w:rsidRPr="00182C59" w:rsidRDefault="00182C59" w:rsidP="00182C59">
            <w:pPr>
              <w:rPr>
                <w:b/>
                <w:lang w:val="en-US"/>
              </w:rPr>
            </w:pPr>
            <w:r w:rsidRPr="00182C59">
              <w:rPr>
                <w:b/>
                <w:lang w:val="en-US"/>
              </w:rPr>
              <w:t>Role &amp; Contribution</w:t>
            </w:r>
          </w:p>
        </w:tc>
        <w:tc>
          <w:tcPr>
            <w:tcW w:w="7523" w:type="dxa"/>
            <w:gridSpan w:val="3"/>
            <w:tcBorders>
              <w:top w:val="single" w:sz="12" w:space="0" w:color="ADE0EF"/>
              <w:left w:val="single" w:sz="12" w:space="0" w:color="ADE0EF"/>
              <w:bottom w:val="single" w:sz="12" w:space="0" w:color="ADE0EF"/>
              <w:right w:val="single" w:sz="12" w:space="0" w:color="FEFDFD"/>
            </w:tcBorders>
            <w:hideMark/>
          </w:tcPr>
          <w:p w14:paraId="7D2ADB6F" w14:textId="77777777" w:rsidR="00616EC5" w:rsidRPr="00A6395D" w:rsidRDefault="00616EC5" w:rsidP="00616EC5">
            <w:pPr>
              <w:pStyle w:val="ListParagraph"/>
              <w:numPr>
                <w:ilvl w:val="0"/>
                <w:numId w:val="4"/>
              </w:numPr>
              <w:autoSpaceDE w:val="0"/>
              <w:autoSpaceDN w:val="0"/>
              <w:adjustRightInd w:val="0"/>
              <w:spacing w:after="120" w:line="240" w:lineRule="auto"/>
              <w:jc w:val="both"/>
              <w:rPr>
                <w:b/>
                <w:bCs/>
                <w:lang w:val="en-IN"/>
              </w:rPr>
            </w:pPr>
            <w:r w:rsidRPr="00A6395D">
              <w:t>A</w:t>
            </w:r>
            <w:proofErr w:type="spellStart"/>
            <w:r w:rsidRPr="00A6395D">
              <w:rPr>
                <w:lang w:val="en-IN"/>
              </w:rPr>
              <w:t>nalyze</w:t>
            </w:r>
            <w:proofErr w:type="spellEnd"/>
            <w:r w:rsidRPr="00A6395D">
              <w:rPr>
                <w:lang w:val="en-IN"/>
              </w:rPr>
              <w:t xml:space="preserve"> all issue and error logs to identify anomalies. </w:t>
            </w:r>
          </w:p>
          <w:p w14:paraId="703125FC" w14:textId="77777777" w:rsidR="00616EC5" w:rsidRPr="00A6395D" w:rsidRDefault="00616EC5" w:rsidP="00616EC5">
            <w:pPr>
              <w:pStyle w:val="ListParagraph"/>
              <w:numPr>
                <w:ilvl w:val="0"/>
                <w:numId w:val="4"/>
              </w:numPr>
              <w:autoSpaceDE w:val="0"/>
              <w:autoSpaceDN w:val="0"/>
              <w:adjustRightInd w:val="0"/>
              <w:spacing w:after="120" w:line="240" w:lineRule="auto"/>
              <w:jc w:val="both"/>
              <w:rPr>
                <w:b/>
                <w:bCs/>
                <w:lang w:val="en-IN"/>
              </w:rPr>
            </w:pPr>
            <w:r w:rsidRPr="00A6395D">
              <w:rPr>
                <w:lang w:val="en-IN"/>
              </w:rPr>
              <w:t>Understand the problem thoroughly and determine the root cause.</w:t>
            </w:r>
          </w:p>
          <w:p w14:paraId="288B2DB5" w14:textId="77777777" w:rsidR="00616EC5" w:rsidRPr="00A6395D" w:rsidRDefault="00616EC5" w:rsidP="00616EC5">
            <w:pPr>
              <w:pStyle w:val="ListParagraph"/>
              <w:numPr>
                <w:ilvl w:val="0"/>
                <w:numId w:val="4"/>
              </w:numPr>
              <w:autoSpaceDE w:val="0"/>
              <w:autoSpaceDN w:val="0"/>
              <w:adjustRightInd w:val="0"/>
              <w:spacing w:after="120" w:line="240" w:lineRule="auto"/>
              <w:jc w:val="both"/>
              <w:rPr>
                <w:b/>
                <w:bCs/>
                <w:lang w:val="en-IN"/>
              </w:rPr>
            </w:pPr>
            <w:r w:rsidRPr="00A6395D">
              <w:rPr>
                <w:lang w:val="en-IN"/>
              </w:rPr>
              <w:t xml:space="preserve">Coordinate with the relevant teams and domain owners to resolve the issue. </w:t>
            </w:r>
          </w:p>
          <w:p w14:paraId="7E6547A6" w14:textId="77777777" w:rsidR="00616EC5" w:rsidRPr="00A6395D" w:rsidRDefault="00616EC5" w:rsidP="00616EC5">
            <w:pPr>
              <w:pStyle w:val="ListParagraph"/>
              <w:numPr>
                <w:ilvl w:val="0"/>
                <w:numId w:val="4"/>
              </w:numPr>
              <w:autoSpaceDE w:val="0"/>
              <w:autoSpaceDN w:val="0"/>
              <w:adjustRightInd w:val="0"/>
              <w:spacing w:after="120" w:line="240" w:lineRule="auto"/>
              <w:jc w:val="both"/>
              <w:rPr>
                <w:b/>
                <w:bCs/>
                <w:lang w:val="en-IN"/>
              </w:rPr>
            </w:pPr>
            <w:r w:rsidRPr="00A6395D">
              <w:rPr>
                <w:lang w:val="en-IN"/>
              </w:rPr>
              <w:t xml:space="preserve">Support the development team with detailed analysis and problem-solving. </w:t>
            </w:r>
          </w:p>
          <w:p w14:paraId="0E7AB5C7" w14:textId="77777777" w:rsidR="00616EC5" w:rsidRPr="00A6395D" w:rsidRDefault="00616EC5" w:rsidP="00616EC5">
            <w:pPr>
              <w:pStyle w:val="ListParagraph"/>
              <w:numPr>
                <w:ilvl w:val="0"/>
                <w:numId w:val="4"/>
              </w:numPr>
              <w:autoSpaceDE w:val="0"/>
              <w:autoSpaceDN w:val="0"/>
              <w:adjustRightInd w:val="0"/>
              <w:spacing w:after="120" w:line="240" w:lineRule="auto"/>
              <w:jc w:val="both"/>
              <w:rPr>
                <w:b/>
                <w:bCs/>
                <w:lang w:val="en-IN"/>
              </w:rPr>
            </w:pPr>
            <w:r w:rsidRPr="00A6395D">
              <w:rPr>
                <w:lang w:val="en-IN"/>
              </w:rPr>
              <w:t>Obtain user confirmation and approval before proceeding with ticket closure.</w:t>
            </w:r>
          </w:p>
          <w:p w14:paraId="45B0EFB7" w14:textId="149C3A2F" w:rsidR="00182C59" w:rsidRPr="00182C59" w:rsidRDefault="00616EC5" w:rsidP="00616EC5">
            <w:pPr>
              <w:numPr>
                <w:ilvl w:val="0"/>
                <w:numId w:val="4"/>
              </w:numPr>
            </w:pPr>
            <w:r w:rsidRPr="00A6395D">
              <w:rPr>
                <w:lang w:val="en-IN"/>
              </w:rPr>
              <w:t>Actively participating in GenAI Training Course</w:t>
            </w:r>
          </w:p>
        </w:tc>
      </w:tr>
      <w:tr w:rsidR="00182C59" w:rsidRPr="00182C59" w14:paraId="32A6847D" w14:textId="77777777">
        <w:trPr>
          <w:trHeight w:val="353"/>
        </w:trPr>
        <w:tc>
          <w:tcPr>
            <w:tcW w:w="1984" w:type="dxa"/>
            <w:tcBorders>
              <w:top w:val="single" w:sz="12" w:space="0" w:color="ADE0EF"/>
              <w:left w:val="single" w:sz="12" w:space="0" w:color="FEFDFD"/>
              <w:bottom w:val="single" w:sz="12" w:space="0" w:color="ADE0EF"/>
              <w:right w:val="single" w:sz="12" w:space="0" w:color="ADE0EF"/>
            </w:tcBorders>
            <w:hideMark/>
          </w:tcPr>
          <w:p w14:paraId="1A668885" w14:textId="77777777" w:rsidR="00182C59" w:rsidRPr="00182C59" w:rsidRDefault="00182C59" w:rsidP="00182C59">
            <w:pPr>
              <w:rPr>
                <w:b/>
                <w:lang w:val="en-US"/>
              </w:rPr>
            </w:pPr>
            <w:r w:rsidRPr="00182C59">
              <w:rPr>
                <w:b/>
                <w:lang w:val="en-US"/>
              </w:rPr>
              <w:t>Technology &amp;Tools</w:t>
            </w:r>
          </w:p>
        </w:tc>
        <w:tc>
          <w:tcPr>
            <w:tcW w:w="7523" w:type="dxa"/>
            <w:gridSpan w:val="3"/>
            <w:tcBorders>
              <w:top w:val="single" w:sz="12" w:space="0" w:color="ADE0EF"/>
              <w:left w:val="single" w:sz="12" w:space="0" w:color="ADE0EF"/>
              <w:bottom w:val="single" w:sz="12" w:space="0" w:color="ADE0EF"/>
              <w:right w:val="single" w:sz="12" w:space="0" w:color="FEFDFD"/>
            </w:tcBorders>
            <w:hideMark/>
          </w:tcPr>
          <w:p w14:paraId="6A900897" w14:textId="06B77AD6" w:rsidR="00182C59" w:rsidRPr="00182C59" w:rsidRDefault="00616EC5" w:rsidP="00182C59">
            <w:pPr>
              <w:rPr>
                <w:lang w:val="en-US"/>
              </w:rPr>
            </w:pPr>
            <w:r>
              <w:rPr>
                <w:rStyle w:val="ui-provider"/>
              </w:rPr>
              <w:t>Cloud Watch Logs, Python, LLM, RDS, Snowflake</w:t>
            </w:r>
          </w:p>
        </w:tc>
      </w:tr>
    </w:tbl>
    <w:p w14:paraId="7C54C1DB" w14:textId="77777777" w:rsidR="00182C59" w:rsidRDefault="00182C59" w:rsidP="00A61AFA"/>
    <w:tbl>
      <w:tblPr>
        <w:tblW w:w="9510" w:type="dxa"/>
        <w:tblInd w:w="147" w:type="dxa"/>
        <w:tblBorders>
          <w:top w:val="single" w:sz="12" w:space="0" w:color="FEFDFD"/>
          <w:left w:val="single" w:sz="12" w:space="0" w:color="FEFDFD"/>
          <w:bottom w:val="single" w:sz="12" w:space="0" w:color="FEFDFD"/>
          <w:right w:val="single" w:sz="12" w:space="0" w:color="FEFDFD"/>
          <w:insideH w:val="single" w:sz="12" w:space="0" w:color="FEFDFD"/>
          <w:insideV w:val="single" w:sz="12" w:space="0" w:color="FEFDFD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84"/>
        <w:gridCol w:w="4119"/>
        <w:gridCol w:w="1743"/>
        <w:gridCol w:w="1664"/>
      </w:tblGrid>
      <w:tr w:rsidR="00182C59" w:rsidRPr="00182C59" w14:paraId="4D796707" w14:textId="77777777">
        <w:trPr>
          <w:trHeight w:val="445"/>
        </w:trPr>
        <w:tc>
          <w:tcPr>
            <w:tcW w:w="9507" w:type="dxa"/>
            <w:gridSpan w:val="4"/>
            <w:tcBorders>
              <w:top w:val="nil"/>
              <w:left w:val="single" w:sz="12" w:space="0" w:color="FEFDFD"/>
              <w:bottom w:val="single" w:sz="12" w:space="0" w:color="ADE0EF"/>
              <w:right w:val="single" w:sz="12" w:space="0" w:color="FEFDFD"/>
            </w:tcBorders>
            <w:hideMark/>
          </w:tcPr>
          <w:p w14:paraId="1EAF7DCA" w14:textId="77777777" w:rsidR="00182C59" w:rsidRPr="00182C59" w:rsidRDefault="00182C59" w:rsidP="00182C59">
            <w:pPr>
              <w:pStyle w:val="Heading1"/>
              <w:tabs>
                <w:tab w:val="center" w:pos="5017"/>
              </w:tabs>
              <w:rPr>
                <w:b/>
                <w:lang w:val="en-US"/>
              </w:rPr>
            </w:pPr>
            <w:r w:rsidRPr="00182C59">
              <w:rPr>
                <w:b/>
                <w:sz w:val="28"/>
                <w:szCs w:val="28"/>
                <w:lang w:val="en-US"/>
              </w:rPr>
              <w:t>Project 2</w:t>
            </w:r>
          </w:p>
        </w:tc>
      </w:tr>
      <w:tr w:rsidR="00182C59" w:rsidRPr="00182C59" w14:paraId="1DB12639" w14:textId="77777777">
        <w:trPr>
          <w:trHeight w:val="353"/>
        </w:trPr>
        <w:tc>
          <w:tcPr>
            <w:tcW w:w="1984" w:type="dxa"/>
            <w:tcBorders>
              <w:top w:val="single" w:sz="12" w:space="0" w:color="ADE0EF"/>
              <w:left w:val="single" w:sz="12" w:space="0" w:color="FEFDFD"/>
              <w:bottom w:val="single" w:sz="12" w:space="0" w:color="ADE0EF"/>
              <w:right w:val="single" w:sz="12" w:space="0" w:color="ADE0EF"/>
            </w:tcBorders>
            <w:hideMark/>
          </w:tcPr>
          <w:p w14:paraId="45725DAC" w14:textId="77777777" w:rsidR="00182C59" w:rsidRPr="00182C59" w:rsidRDefault="00182C59" w:rsidP="00182C59">
            <w:pPr>
              <w:rPr>
                <w:b/>
                <w:lang w:val="en-US"/>
              </w:rPr>
            </w:pPr>
            <w:r w:rsidRPr="00182C59">
              <w:rPr>
                <w:b/>
                <w:lang w:val="en-US"/>
              </w:rPr>
              <w:t>Project Name</w:t>
            </w:r>
          </w:p>
        </w:tc>
        <w:tc>
          <w:tcPr>
            <w:tcW w:w="4118" w:type="dxa"/>
            <w:tcBorders>
              <w:top w:val="single" w:sz="12" w:space="0" w:color="ADE0EF"/>
              <w:left w:val="single" w:sz="12" w:space="0" w:color="ADE0EF"/>
              <w:bottom w:val="single" w:sz="12" w:space="0" w:color="ADE0EF"/>
              <w:right w:val="single" w:sz="12" w:space="0" w:color="ADE0EF"/>
            </w:tcBorders>
            <w:hideMark/>
          </w:tcPr>
          <w:p w14:paraId="4F805910" w14:textId="77455A27" w:rsidR="00182C59" w:rsidRPr="00182C59" w:rsidRDefault="00616EC5" w:rsidP="00182C59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LezGo</w:t>
            </w:r>
            <w:proofErr w:type="spellEnd"/>
          </w:p>
        </w:tc>
        <w:tc>
          <w:tcPr>
            <w:tcW w:w="1742" w:type="dxa"/>
            <w:tcBorders>
              <w:top w:val="single" w:sz="12" w:space="0" w:color="ADE0EF"/>
              <w:left w:val="single" w:sz="12" w:space="0" w:color="ADE0EF"/>
              <w:bottom w:val="single" w:sz="12" w:space="0" w:color="ADE0EF"/>
              <w:right w:val="single" w:sz="12" w:space="0" w:color="ADE0EF"/>
            </w:tcBorders>
            <w:hideMark/>
          </w:tcPr>
          <w:p w14:paraId="09E5A2E4" w14:textId="77777777" w:rsidR="00182C59" w:rsidRPr="00182C59" w:rsidRDefault="00182C59" w:rsidP="00182C59">
            <w:pPr>
              <w:rPr>
                <w:lang w:val="en-US"/>
              </w:rPr>
            </w:pPr>
            <w:r w:rsidRPr="00182C59">
              <w:rPr>
                <w:lang w:val="en-US"/>
              </w:rPr>
              <w:t>Team Size</w:t>
            </w:r>
          </w:p>
        </w:tc>
        <w:tc>
          <w:tcPr>
            <w:tcW w:w="1663" w:type="dxa"/>
            <w:tcBorders>
              <w:top w:val="single" w:sz="12" w:space="0" w:color="ADE0EF"/>
              <w:left w:val="single" w:sz="12" w:space="0" w:color="ADE0EF"/>
              <w:bottom w:val="single" w:sz="12" w:space="0" w:color="ADE0EF"/>
              <w:right w:val="single" w:sz="12" w:space="0" w:color="FEFDFD"/>
            </w:tcBorders>
            <w:hideMark/>
          </w:tcPr>
          <w:p w14:paraId="49A6C3C5" w14:textId="3C8D08D0" w:rsidR="00182C59" w:rsidRPr="00182C59" w:rsidRDefault="00616EC5" w:rsidP="00182C59">
            <w:pPr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</w:tr>
      <w:tr w:rsidR="00182C59" w:rsidRPr="00182C59" w14:paraId="4AC73F7F" w14:textId="77777777">
        <w:trPr>
          <w:trHeight w:val="321"/>
        </w:trPr>
        <w:tc>
          <w:tcPr>
            <w:tcW w:w="1984" w:type="dxa"/>
            <w:tcBorders>
              <w:top w:val="single" w:sz="12" w:space="0" w:color="ADE0EF"/>
              <w:left w:val="single" w:sz="12" w:space="0" w:color="FEFDFD"/>
              <w:bottom w:val="single" w:sz="12" w:space="0" w:color="ADE0EF"/>
              <w:right w:val="single" w:sz="12" w:space="0" w:color="ADE0EF"/>
            </w:tcBorders>
            <w:hideMark/>
          </w:tcPr>
          <w:p w14:paraId="30142164" w14:textId="77777777" w:rsidR="00182C59" w:rsidRPr="00182C59" w:rsidRDefault="00182C59" w:rsidP="00182C59">
            <w:pPr>
              <w:rPr>
                <w:b/>
                <w:lang w:val="en-US"/>
              </w:rPr>
            </w:pPr>
            <w:r w:rsidRPr="00182C59">
              <w:rPr>
                <w:b/>
                <w:lang w:val="en-US"/>
              </w:rPr>
              <w:t>Start Date</w:t>
            </w:r>
          </w:p>
        </w:tc>
        <w:tc>
          <w:tcPr>
            <w:tcW w:w="4118" w:type="dxa"/>
            <w:tcBorders>
              <w:top w:val="single" w:sz="12" w:space="0" w:color="ADE0EF"/>
              <w:left w:val="single" w:sz="12" w:space="0" w:color="ADE0EF"/>
              <w:bottom w:val="single" w:sz="12" w:space="0" w:color="ADE0EF"/>
              <w:right w:val="single" w:sz="12" w:space="0" w:color="ADE0EF"/>
            </w:tcBorders>
            <w:hideMark/>
          </w:tcPr>
          <w:p w14:paraId="0F51B426" w14:textId="60178E12" w:rsidR="00182C59" w:rsidRPr="00182C59" w:rsidRDefault="00616EC5" w:rsidP="00182C59">
            <w:pPr>
              <w:rPr>
                <w:lang w:val="en-US"/>
              </w:rPr>
            </w:pPr>
            <w:r>
              <w:rPr>
                <w:lang w:val="en-US"/>
              </w:rPr>
              <w:t>April</w:t>
            </w:r>
            <w:r w:rsidR="00182C59" w:rsidRPr="00182C59">
              <w:rPr>
                <w:lang w:val="en-US"/>
              </w:rPr>
              <w:t xml:space="preserve"> 202</w:t>
            </w:r>
            <w:r>
              <w:rPr>
                <w:lang w:val="en-US"/>
              </w:rPr>
              <w:t>5</w:t>
            </w:r>
          </w:p>
        </w:tc>
        <w:tc>
          <w:tcPr>
            <w:tcW w:w="1742" w:type="dxa"/>
            <w:tcBorders>
              <w:top w:val="single" w:sz="12" w:space="0" w:color="ADE0EF"/>
              <w:left w:val="single" w:sz="12" w:space="0" w:color="ADE0EF"/>
              <w:bottom w:val="single" w:sz="12" w:space="0" w:color="ADE0EF"/>
              <w:right w:val="single" w:sz="12" w:space="0" w:color="ADE0EF"/>
            </w:tcBorders>
            <w:hideMark/>
          </w:tcPr>
          <w:p w14:paraId="4C78DFD5" w14:textId="77777777" w:rsidR="00182C59" w:rsidRPr="00182C59" w:rsidRDefault="00182C59" w:rsidP="00182C59">
            <w:pPr>
              <w:rPr>
                <w:lang w:val="en-US"/>
              </w:rPr>
            </w:pPr>
            <w:r w:rsidRPr="00182C59">
              <w:rPr>
                <w:lang w:val="en-US"/>
              </w:rPr>
              <w:t>End Date</w:t>
            </w:r>
          </w:p>
        </w:tc>
        <w:tc>
          <w:tcPr>
            <w:tcW w:w="1663" w:type="dxa"/>
            <w:tcBorders>
              <w:top w:val="single" w:sz="12" w:space="0" w:color="ADE0EF"/>
              <w:left w:val="single" w:sz="12" w:space="0" w:color="ADE0EF"/>
              <w:bottom w:val="single" w:sz="12" w:space="0" w:color="ADE0EF"/>
              <w:right w:val="single" w:sz="12" w:space="0" w:color="FEFDFD"/>
            </w:tcBorders>
            <w:hideMark/>
          </w:tcPr>
          <w:p w14:paraId="542FD9E6" w14:textId="5B658A24" w:rsidR="00182C59" w:rsidRPr="00182C59" w:rsidRDefault="00616EC5" w:rsidP="00182C59">
            <w:pPr>
              <w:rPr>
                <w:lang w:val="en-US"/>
              </w:rPr>
            </w:pPr>
            <w:r>
              <w:rPr>
                <w:lang w:val="en-US"/>
              </w:rPr>
              <w:t>August</w:t>
            </w:r>
            <w:r w:rsidR="00182C59" w:rsidRPr="00182C59">
              <w:rPr>
                <w:lang w:val="en-US"/>
              </w:rPr>
              <w:t xml:space="preserve"> 202</w:t>
            </w:r>
            <w:r>
              <w:rPr>
                <w:lang w:val="en-US"/>
              </w:rPr>
              <w:t>5</w:t>
            </w:r>
          </w:p>
        </w:tc>
      </w:tr>
      <w:tr w:rsidR="00182C59" w:rsidRPr="00182C59" w14:paraId="70F71EC4" w14:textId="77777777">
        <w:trPr>
          <w:trHeight w:val="1014"/>
        </w:trPr>
        <w:tc>
          <w:tcPr>
            <w:tcW w:w="1984" w:type="dxa"/>
            <w:tcBorders>
              <w:top w:val="single" w:sz="12" w:space="0" w:color="ADE0EF"/>
              <w:left w:val="single" w:sz="12" w:space="0" w:color="FEFDFD"/>
              <w:bottom w:val="single" w:sz="12" w:space="0" w:color="ADE0EF"/>
              <w:right w:val="single" w:sz="12" w:space="0" w:color="ADE0EF"/>
            </w:tcBorders>
          </w:tcPr>
          <w:p w14:paraId="58DBB70A" w14:textId="77777777" w:rsidR="00182C59" w:rsidRPr="00182C59" w:rsidRDefault="00182C59" w:rsidP="00182C59">
            <w:pPr>
              <w:rPr>
                <w:b/>
                <w:lang w:val="en-US"/>
              </w:rPr>
            </w:pPr>
          </w:p>
          <w:p w14:paraId="0009D48D" w14:textId="77777777" w:rsidR="00182C59" w:rsidRPr="00182C59" w:rsidRDefault="00182C59" w:rsidP="00182C59">
            <w:pPr>
              <w:rPr>
                <w:b/>
                <w:lang w:val="en-US"/>
              </w:rPr>
            </w:pPr>
            <w:r w:rsidRPr="00182C59">
              <w:rPr>
                <w:b/>
                <w:lang w:val="en-US"/>
              </w:rPr>
              <w:t>Project Description</w:t>
            </w:r>
          </w:p>
        </w:tc>
        <w:tc>
          <w:tcPr>
            <w:tcW w:w="7523" w:type="dxa"/>
            <w:gridSpan w:val="3"/>
            <w:tcBorders>
              <w:top w:val="single" w:sz="12" w:space="0" w:color="ADE0EF"/>
              <w:left w:val="single" w:sz="12" w:space="0" w:color="ADE0EF"/>
              <w:bottom w:val="single" w:sz="12" w:space="0" w:color="ADE0EF"/>
              <w:right w:val="single" w:sz="12" w:space="0" w:color="FEFDFD"/>
            </w:tcBorders>
            <w:hideMark/>
          </w:tcPr>
          <w:p w14:paraId="142BD781" w14:textId="14F405F2" w:rsidR="00182C59" w:rsidRPr="00182C59" w:rsidRDefault="00616EC5" w:rsidP="00182C59">
            <w:pPr>
              <w:rPr>
                <w:lang w:val="en-US"/>
              </w:rPr>
            </w:pPr>
            <w:proofErr w:type="spellStart"/>
            <w:r>
              <w:rPr>
                <w:rStyle w:val="ui-provider"/>
              </w:rPr>
              <w:t>LezGo</w:t>
            </w:r>
            <w:proofErr w:type="spellEnd"/>
            <w:r>
              <w:rPr>
                <w:rStyle w:val="ui-provider"/>
              </w:rPr>
              <w:t xml:space="preserve"> is developed as ride hailing application inspired by </w:t>
            </w:r>
            <w:proofErr w:type="spellStart"/>
            <w:r>
              <w:rPr>
                <w:rStyle w:val="ui-provider"/>
              </w:rPr>
              <w:t>rapido</w:t>
            </w:r>
            <w:proofErr w:type="spellEnd"/>
            <w:r>
              <w:rPr>
                <w:rStyle w:val="ui-provider"/>
              </w:rPr>
              <w:t xml:space="preserve"> and has new features like women riders and many features to ease women customers to </w:t>
            </w:r>
            <w:proofErr w:type="gramStart"/>
            <w:r>
              <w:rPr>
                <w:rStyle w:val="ui-provider"/>
              </w:rPr>
              <w:t>chose</w:t>
            </w:r>
            <w:proofErr w:type="gramEnd"/>
            <w:r>
              <w:rPr>
                <w:rStyle w:val="ui-provider"/>
              </w:rPr>
              <w:t xml:space="preserve"> the rider gender flexibly</w:t>
            </w:r>
          </w:p>
        </w:tc>
      </w:tr>
      <w:tr w:rsidR="00182C59" w:rsidRPr="00182C59" w14:paraId="781A7977" w14:textId="77777777">
        <w:trPr>
          <w:trHeight w:val="1378"/>
        </w:trPr>
        <w:tc>
          <w:tcPr>
            <w:tcW w:w="1984" w:type="dxa"/>
            <w:tcBorders>
              <w:top w:val="single" w:sz="12" w:space="0" w:color="ADE0EF"/>
              <w:left w:val="single" w:sz="12" w:space="0" w:color="FEFDFD"/>
              <w:bottom w:val="single" w:sz="12" w:space="0" w:color="ADE0EF"/>
              <w:right w:val="single" w:sz="12" w:space="0" w:color="ADE0EF"/>
            </w:tcBorders>
          </w:tcPr>
          <w:p w14:paraId="536447D2" w14:textId="77777777" w:rsidR="00182C59" w:rsidRPr="00182C59" w:rsidRDefault="00182C59" w:rsidP="00182C59">
            <w:pPr>
              <w:rPr>
                <w:b/>
                <w:lang w:val="en-US"/>
              </w:rPr>
            </w:pPr>
          </w:p>
          <w:p w14:paraId="49242C6A" w14:textId="77777777" w:rsidR="00182C59" w:rsidRPr="00182C59" w:rsidRDefault="00182C59" w:rsidP="00182C59">
            <w:pPr>
              <w:rPr>
                <w:b/>
                <w:lang w:val="en-US"/>
              </w:rPr>
            </w:pPr>
            <w:r w:rsidRPr="00182C59">
              <w:rPr>
                <w:b/>
                <w:lang w:val="en-US"/>
              </w:rPr>
              <w:t>Role &amp; Contribution</w:t>
            </w:r>
          </w:p>
        </w:tc>
        <w:tc>
          <w:tcPr>
            <w:tcW w:w="7523" w:type="dxa"/>
            <w:gridSpan w:val="3"/>
            <w:tcBorders>
              <w:top w:val="single" w:sz="12" w:space="0" w:color="ADE0EF"/>
              <w:left w:val="single" w:sz="12" w:space="0" w:color="ADE0EF"/>
              <w:bottom w:val="single" w:sz="12" w:space="0" w:color="ADE0EF"/>
              <w:right w:val="single" w:sz="12" w:space="0" w:color="FEFDFD"/>
            </w:tcBorders>
            <w:hideMark/>
          </w:tcPr>
          <w:p w14:paraId="156CFFC0" w14:textId="77777777" w:rsidR="00616EC5" w:rsidRPr="00A6395D" w:rsidRDefault="00616EC5" w:rsidP="00616EC5">
            <w:pPr>
              <w:pStyle w:val="ListParagraph"/>
              <w:numPr>
                <w:ilvl w:val="0"/>
                <w:numId w:val="5"/>
              </w:numPr>
              <w:autoSpaceDE w:val="0"/>
              <w:autoSpaceDN w:val="0"/>
              <w:adjustRightInd w:val="0"/>
              <w:spacing w:after="0" w:line="240" w:lineRule="auto"/>
              <w:jc w:val="both"/>
              <w:rPr>
                <w:b/>
                <w:bCs/>
              </w:rPr>
            </w:pPr>
            <w:r w:rsidRPr="00A6395D">
              <w:t>Requirement Analysis: Understanding the requirements.</w:t>
            </w:r>
          </w:p>
          <w:p w14:paraId="119C3627" w14:textId="77777777" w:rsidR="00616EC5" w:rsidRPr="00A6395D" w:rsidRDefault="00616EC5" w:rsidP="00616EC5">
            <w:pPr>
              <w:pStyle w:val="ListParagraph"/>
              <w:numPr>
                <w:ilvl w:val="0"/>
                <w:numId w:val="5"/>
              </w:numPr>
              <w:autoSpaceDE w:val="0"/>
              <w:autoSpaceDN w:val="0"/>
              <w:adjustRightInd w:val="0"/>
              <w:spacing w:after="0" w:line="240" w:lineRule="auto"/>
              <w:jc w:val="both"/>
              <w:rPr>
                <w:b/>
                <w:bCs/>
              </w:rPr>
            </w:pPr>
            <w:r w:rsidRPr="00A6395D">
              <w:t>Create the small user stories as per the requirement.</w:t>
            </w:r>
          </w:p>
          <w:p w14:paraId="30D641FF" w14:textId="77777777" w:rsidR="00616EC5" w:rsidRPr="00A6395D" w:rsidRDefault="00616EC5" w:rsidP="00616EC5">
            <w:pPr>
              <w:pStyle w:val="ListParagraph"/>
              <w:numPr>
                <w:ilvl w:val="0"/>
                <w:numId w:val="5"/>
              </w:numPr>
              <w:autoSpaceDE w:val="0"/>
              <w:autoSpaceDN w:val="0"/>
              <w:adjustRightInd w:val="0"/>
              <w:spacing w:after="0" w:line="240" w:lineRule="auto"/>
              <w:jc w:val="both"/>
              <w:rPr>
                <w:b/>
                <w:bCs/>
              </w:rPr>
            </w:pPr>
            <w:r w:rsidRPr="00A6395D">
              <w:t xml:space="preserve">Build and </w:t>
            </w:r>
            <w:proofErr w:type="gramStart"/>
            <w:r w:rsidRPr="00A6395D">
              <w:t>Test</w:t>
            </w:r>
            <w:proofErr w:type="gramEnd"/>
            <w:r w:rsidRPr="00A6395D">
              <w:t xml:space="preserve"> the application.</w:t>
            </w:r>
          </w:p>
          <w:p w14:paraId="26AEA696" w14:textId="77777777" w:rsidR="00616EC5" w:rsidRPr="00A6395D" w:rsidRDefault="00616EC5" w:rsidP="00616EC5">
            <w:pPr>
              <w:pStyle w:val="ListParagraph"/>
              <w:numPr>
                <w:ilvl w:val="0"/>
                <w:numId w:val="5"/>
              </w:numPr>
              <w:autoSpaceDE w:val="0"/>
              <w:autoSpaceDN w:val="0"/>
              <w:adjustRightInd w:val="0"/>
              <w:spacing w:after="0" w:line="240" w:lineRule="auto"/>
              <w:jc w:val="both"/>
              <w:rPr>
                <w:b/>
                <w:bCs/>
              </w:rPr>
            </w:pPr>
            <w:r w:rsidRPr="00A6395D">
              <w:t>Created APIs using API Gateway.</w:t>
            </w:r>
          </w:p>
          <w:p w14:paraId="15397EE5" w14:textId="77777777" w:rsidR="00616EC5" w:rsidRPr="00A6395D" w:rsidRDefault="00616EC5" w:rsidP="00616EC5">
            <w:pPr>
              <w:pStyle w:val="ListParagraph"/>
              <w:numPr>
                <w:ilvl w:val="0"/>
                <w:numId w:val="5"/>
              </w:numPr>
              <w:autoSpaceDE w:val="0"/>
              <w:autoSpaceDN w:val="0"/>
              <w:adjustRightInd w:val="0"/>
              <w:spacing w:after="0" w:line="240" w:lineRule="auto"/>
              <w:jc w:val="both"/>
              <w:rPr>
                <w:b/>
                <w:bCs/>
              </w:rPr>
            </w:pPr>
            <w:r w:rsidRPr="00A6395D">
              <w:t>Build business layer logic as per the Understanding the requirements.</w:t>
            </w:r>
          </w:p>
          <w:p w14:paraId="59C5C5B8" w14:textId="77777777" w:rsidR="00616EC5" w:rsidRPr="00A6395D" w:rsidRDefault="00616EC5" w:rsidP="00616EC5">
            <w:pPr>
              <w:pStyle w:val="ListParagraph"/>
              <w:numPr>
                <w:ilvl w:val="0"/>
                <w:numId w:val="5"/>
              </w:num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/>
                <w:b/>
                <w:bCs/>
                <w:sz w:val="24"/>
                <w:szCs w:val="24"/>
                <w:lang w:val="en-IN" w:eastAsia="en-IN"/>
              </w:rPr>
            </w:pPr>
            <w:r w:rsidRPr="00A6395D">
              <w:t>Code review of the functionality developed.</w:t>
            </w:r>
          </w:p>
          <w:p w14:paraId="133F1C55" w14:textId="77777777" w:rsidR="00616EC5" w:rsidRPr="00A6395D" w:rsidRDefault="00616EC5" w:rsidP="00616EC5">
            <w:pPr>
              <w:pStyle w:val="ListParagraph"/>
              <w:numPr>
                <w:ilvl w:val="0"/>
                <w:numId w:val="5"/>
              </w:num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/>
                <w:b/>
                <w:bCs/>
                <w:sz w:val="24"/>
                <w:szCs w:val="24"/>
                <w:lang w:val="en-IN" w:eastAsia="en-IN"/>
              </w:rPr>
            </w:pPr>
            <w:r w:rsidRPr="00A6395D">
              <w:t>Participate in project meeting to discuss project progress report every day.</w:t>
            </w:r>
          </w:p>
          <w:p w14:paraId="7353FCE9" w14:textId="772E9F59" w:rsidR="00182C59" w:rsidRPr="00182C59" w:rsidRDefault="00616EC5" w:rsidP="00616EC5">
            <w:pPr>
              <w:numPr>
                <w:ilvl w:val="0"/>
                <w:numId w:val="5"/>
              </w:numPr>
            </w:pPr>
            <w:r w:rsidRPr="00A6395D">
              <w:t xml:space="preserve">Collecting real time data for data preprocessing and </w:t>
            </w:r>
            <w:proofErr w:type="gramStart"/>
            <w:r w:rsidRPr="00A6395D">
              <w:t>it’s</w:t>
            </w:r>
            <w:proofErr w:type="gramEnd"/>
            <w:r w:rsidRPr="00A6395D">
              <w:t xml:space="preserve"> classification.</w:t>
            </w:r>
          </w:p>
        </w:tc>
      </w:tr>
      <w:tr w:rsidR="00182C59" w:rsidRPr="00182C59" w14:paraId="4C64C096" w14:textId="77777777">
        <w:trPr>
          <w:trHeight w:val="353"/>
        </w:trPr>
        <w:tc>
          <w:tcPr>
            <w:tcW w:w="1984" w:type="dxa"/>
            <w:tcBorders>
              <w:top w:val="single" w:sz="12" w:space="0" w:color="ADE0EF"/>
              <w:left w:val="single" w:sz="12" w:space="0" w:color="FEFDFD"/>
              <w:bottom w:val="single" w:sz="12" w:space="0" w:color="ADE0EF"/>
              <w:right w:val="single" w:sz="12" w:space="0" w:color="ADE0EF"/>
            </w:tcBorders>
            <w:hideMark/>
          </w:tcPr>
          <w:p w14:paraId="2AB2D021" w14:textId="77777777" w:rsidR="00182C59" w:rsidRPr="00182C59" w:rsidRDefault="00182C59" w:rsidP="00182C59">
            <w:pPr>
              <w:rPr>
                <w:b/>
                <w:lang w:val="en-US"/>
              </w:rPr>
            </w:pPr>
            <w:r w:rsidRPr="00182C59">
              <w:rPr>
                <w:b/>
                <w:lang w:val="en-US"/>
              </w:rPr>
              <w:t>Technology &amp;Tools</w:t>
            </w:r>
          </w:p>
        </w:tc>
        <w:tc>
          <w:tcPr>
            <w:tcW w:w="7523" w:type="dxa"/>
            <w:gridSpan w:val="3"/>
            <w:tcBorders>
              <w:top w:val="single" w:sz="12" w:space="0" w:color="ADE0EF"/>
              <w:left w:val="single" w:sz="12" w:space="0" w:color="ADE0EF"/>
              <w:bottom w:val="single" w:sz="12" w:space="0" w:color="ADE0EF"/>
              <w:right w:val="single" w:sz="12" w:space="0" w:color="FEFDFD"/>
            </w:tcBorders>
            <w:hideMark/>
          </w:tcPr>
          <w:p w14:paraId="28E74C3E" w14:textId="199DD5CA" w:rsidR="00182C59" w:rsidRPr="00182C59" w:rsidRDefault="00616EC5" w:rsidP="00182C59">
            <w:pPr>
              <w:rPr>
                <w:lang w:val="en-US"/>
              </w:rPr>
            </w:pPr>
            <w:r>
              <w:rPr>
                <w:rStyle w:val="ui-provider"/>
              </w:rPr>
              <w:t>AWS, CNN (Image Classification), Regression and Classification algorithms</w:t>
            </w:r>
          </w:p>
        </w:tc>
      </w:tr>
    </w:tbl>
    <w:p w14:paraId="1E8830EC" w14:textId="77777777" w:rsidR="00182C59" w:rsidRDefault="00182C59" w:rsidP="00A61AFA"/>
    <w:p w14:paraId="0448FC31" w14:textId="77777777" w:rsidR="00182C59" w:rsidRDefault="00182C59" w:rsidP="00A61AFA"/>
    <w:p w14:paraId="58603A76" w14:textId="77777777" w:rsidR="00D9561E" w:rsidRDefault="00D9561E" w:rsidP="00A61AFA"/>
    <w:p w14:paraId="35E5345A" w14:textId="77777777" w:rsidR="00D9561E" w:rsidRDefault="00D9561E" w:rsidP="00A61AFA"/>
    <w:p w14:paraId="302F72AF" w14:textId="77777777" w:rsidR="00D9561E" w:rsidRDefault="00D9561E" w:rsidP="00A61AFA"/>
    <w:p w14:paraId="2F90DCEC" w14:textId="77777777" w:rsidR="00D9561E" w:rsidRDefault="00D9561E" w:rsidP="00A61AFA"/>
    <w:tbl>
      <w:tblPr>
        <w:tblpPr w:leftFromText="180" w:rightFromText="180" w:vertAnchor="text" w:horzAnchor="margin" w:tblpY="-1296"/>
        <w:tblW w:w="0" w:type="auto"/>
        <w:tblBorders>
          <w:top w:val="single" w:sz="12" w:space="0" w:color="FEFDFD"/>
          <w:left w:val="single" w:sz="12" w:space="0" w:color="FEFDFD"/>
          <w:bottom w:val="single" w:sz="12" w:space="0" w:color="FEFDFD"/>
          <w:right w:val="single" w:sz="12" w:space="0" w:color="FEFDFD"/>
          <w:insideH w:val="single" w:sz="12" w:space="0" w:color="FEFDFD"/>
          <w:insideV w:val="single" w:sz="12" w:space="0" w:color="FEFDFD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000"/>
        <w:gridCol w:w="3976"/>
        <w:gridCol w:w="1742"/>
        <w:gridCol w:w="1663"/>
      </w:tblGrid>
      <w:tr w:rsidR="00D9561E" w:rsidRPr="00182C59" w14:paraId="5F662A0A" w14:textId="77777777" w:rsidTr="00EE4AF4">
        <w:trPr>
          <w:trHeight w:val="493"/>
        </w:trPr>
        <w:tc>
          <w:tcPr>
            <w:tcW w:w="9381" w:type="dxa"/>
            <w:gridSpan w:val="4"/>
            <w:tcBorders>
              <w:top w:val="nil"/>
              <w:left w:val="single" w:sz="12" w:space="0" w:color="FEFDFD"/>
              <w:bottom w:val="single" w:sz="12" w:space="0" w:color="ADE0EF"/>
              <w:right w:val="single" w:sz="12" w:space="0" w:color="FEFDFD"/>
            </w:tcBorders>
          </w:tcPr>
          <w:p w14:paraId="39F0AF25" w14:textId="77777777" w:rsidR="00D9561E" w:rsidRPr="00182C59" w:rsidRDefault="00D9561E" w:rsidP="00EE4AF4">
            <w:pPr>
              <w:rPr>
                <w:b/>
                <w:lang w:val="en-US"/>
              </w:rPr>
            </w:pPr>
          </w:p>
          <w:p w14:paraId="6831B8D2" w14:textId="77777777" w:rsidR="00D9561E" w:rsidRDefault="00D9561E" w:rsidP="00EE4AF4">
            <w:pPr>
              <w:rPr>
                <w:b/>
                <w:lang w:val="en-US"/>
              </w:rPr>
            </w:pPr>
          </w:p>
          <w:p w14:paraId="568C4CAB" w14:textId="77777777" w:rsidR="00D9561E" w:rsidRPr="00182C59" w:rsidRDefault="00D9561E" w:rsidP="00EE4AF4">
            <w:pPr>
              <w:pStyle w:val="Heading1"/>
              <w:tabs>
                <w:tab w:val="center" w:pos="5017"/>
              </w:tabs>
              <w:rPr>
                <w:b/>
                <w:lang w:val="en-US"/>
              </w:rPr>
            </w:pPr>
            <w:r w:rsidRPr="00182C59">
              <w:rPr>
                <w:b/>
                <w:sz w:val="28"/>
                <w:szCs w:val="28"/>
                <w:lang w:val="en-US"/>
              </w:rPr>
              <w:t>Project 3</w:t>
            </w:r>
          </w:p>
        </w:tc>
      </w:tr>
      <w:tr w:rsidR="00D9561E" w:rsidRPr="00182C59" w14:paraId="43876690" w14:textId="77777777" w:rsidTr="00EE4AF4">
        <w:trPr>
          <w:trHeight w:val="393"/>
        </w:trPr>
        <w:tc>
          <w:tcPr>
            <w:tcW w:w="2000" w:type="dxa"/>
            <w:tcBorders>
              <w:top w:val="single" w:sz="12" w:space="0" w:color="ADE0EF"/>
              <w:left w:val="single" w:sz="12" w:space="0" w:color="FEFDFD"/>
              <w:bottom w:val="single" w:sz="12" w:space="0" w:color="ADE0EF"/>
              <w:right w:val="single" w:sz="12" w:space="0" w:color="ADE0EF"/>
            </w:tcBorders>
            <w:hideMark/>
          </w:tcPr>
          <w:p w14:paraId="6D67AD61" w14:textId="77777777" w:rsidR="00D9561E" w:rsidRPr="00182C59" w:rsidRDefault="00D9561E" w:rsidP="00EE4AF4">
            <w:pPr>
              <w:rPr>
                <w:b/>
                <w:lang w:val="en-US"/>
              </w:rPr>
            </w:pPr>
            <w:r w:rsidRPr="00182C59">
              <w:rPr>
                <w:b/>
                <w:lang w:val="en-US"/>
              </w:rPr>
              <w:t>Project Name</w:t>
            </w:r>
          </w:p>
        </w:tc>
        <w:tc>
          <w:tcPr>
            <w:tcW w:w="3976" w:type="dxa"/>
            <w:tcBorders>
              <w:top w:val="single" w:sz="12" w:space="0" w:color="ADE0EF"/>
              <w:left w:val="single" w:sz="12" w:space="0" w:color="ADE0EF"/>
              <w:bottom w:val="single" w:sz="12" w:space="0" w:color="ADE0EF"/>
              <w:right w:val="single" w:sz="12" w:space="0" w:color="ADE0EF"/>
            </w:tcBorders>
            <w:hideMark/>
          </w:tcPr>
          <w:p w14:paraId="3D7343B8" w14:textId="0A51082C" w:rsidR="00D9561E" w:rsidRPr="00182C59" w:rsidRDefault="00616EC5" w:rsidP="00EE4AF4">
            <w:pPr>
              <w:rPr>
                <w:lang w:val="en-US"/>
              </w:rPr>
            </w:pPr>
            <w:r>
              <w:rPr>
                <w:lang w:val="en-US"/>
              </w:rPr>
              <w:t>CMS (Cluster Management System)</w:t>
            </w:r>
          </w:p>
        </w:tc>
        <w:tc>
          <w:tcPr>
            <w:tcW w:w="1742" w:type="dxa"/>
            <w:tcBorders>
              <w:top w:val="single" w:sz="12" w:space="0" w:color="ADE0EF"/>
              <w:left w:val="single" w:sz="12" w:space="0" w:color="ADE0EF"/>
              <w:bottom w:val="single" w:sz="12" w:space="0" w:color="ADE0EF"/>
              <w:right w:val="single" w:sz="12" w:space="0" w:color="ADE0EF"/>
            </w:tcBorders>
            <w:hideMark/>
          </w:tcPr>
          <w:p w14:paraId="09F9CFD3" w14:textId="77777777" w:rsidR="00D9561E" w:rsidRPr="00182C59" w:rsidRDefault="00D9561E" w:rsidP="00EE4AF4">
            <w:pPr>
              <w:rPr>
                <w:lang w:val="en-US"/>
              </w:rPr>
            </w:pPr>
            <w:r w:rsidRPr="00182C59">
              <w:rPr>
                <w:lang w:val="en-US"/>
              </w:rPr>
              <w:t>Team Size</w:t>
            </w:r>
          </w:p>
        </w:tc>
        <w:tc>
          <w:tcPr>
            <w:tcW w:w="1663" w:type="dxa"/>
            <w:tcBorders>
              <w:top w:val="single" w:sz="12" w:space="0" w:color="ADE0EF"/>
              <w:left w:val="single" w:sz="12" w:space="0" w:color="ADE0EF"/>
              <w:bottom w:val="single" w:sz="12" w:space="0" w:color="ADE0EF"/>
              <w:right w:val="single" w:sz="12" w:space="0" w:color="FEFDFD"/>
            </w:tcBorders>
            <w:hideMark/>
          </w:tcPr>
          <w:p w14:paraId="4FA68D4B" w14:textId="32CFC748" w:rsidR="00D9561E" w:rsidRPr="00182C59" w:rsidRDefault="00616EC5" w:rsidP="00EE4AF4">
            <w:pPr>
              <w:rPr>
                <w:lang w:val="en-US"/>
              </w:rPr>
            </w:pPr>
            <w:r>
              <w:rPr>
                <w:lang w:val="en-US"/>
              </w:rPr>
              <w:t>6</w:t>
            </w:r>
          </w:p>
        </w:tc>
      </w:tr>
      <w:tr w:rsidR="00D9561E" w:rsidRPr="00182C59" w14:paraId="1D3BA94E" w14:textId="77777777" w:rsidTr="00EE4AF4">
        <w:trPr>
          <w:trHeight w:val="393"/>
        </w:trPr>
        <w:tc>
          <w:tcPr>
            <w:tcW w:w="2000" w:type="dxa"/>
            <w:tcBorders>
              <w:top w:val="single" w:sz="12" w:space="0" w:color="ADE0EF"/>
              <w:left w:val="single" w:sz="12" w:space="0" w:color="FEFDFD"/>
              <w:bottom w:val="single" w:sz="12" w:space="0" w:color="ADE0EF"/>
              <w:right w:val="single" w:sz="12" w:space="0" w:color="ADE0EF"/>
            </w:tcBorders>
            <w:hideMark/>
          </w:tcPr>
          <w:p w14:paraId="3C7686DE" w14:textId="77777777" w:rsidR="00D9561E" w:rsidRPr="00182C59" w:rsidRDefault="00D9561E" w:rsidP="00EE4AF4">
            <w:pPr>
              <w:rPr>
                <w:b/>
                <w:lang w:val="en-US"/>
              </w:rPr>
            </w:pPr>
            <w:r w:rsidRPr="00182C59">
              <w:rPr>
                <w:b/>
                <w:lang w:val="en-US"/>
              </w:rPr>
              <w:t>Start Date</w:t>
            </w:r>
          </w:p>
        </w:tc>
        <w:tc>
          <w:tcPr>
            <w:tcW w:w="3976" w:type="dxa"/>
            <w:tcBorders>
              <w:top w:val="single" w:sz="12" w:space="0" w:color="ADE0EF"/>
              <w:left w:val="single" w:sz="12" w:space="0" w:color="ADE0EF"/>
              <w:bottom w:val="single" w:sz="12" w:space="0" w:color="ADE0EF"/>
              <w:right w:val="single" w:sz="12" w:space="0" w:color="ADE0EF"/>
            </w:tcBorders>
            <w:hideMark/>
          </w:tcPr>
          <w:p w14:paraId="2A20C359" w14:textId="46957913" w:rsidR="00D9561E" w:rsidRPr="00182C59" w:rsidRDefault="00616EC5" w:rsidP="00EE4AF4">
            <w:pPr>
              <w:rPr>
                <w:lang w:val="en-US"/>
              </w:rPr>
            </w:pPr>
            <w:r>
              <w:rPr>
                <w:lang w:val="en-US"/>
              </w:rPr>
              <w:t>August 2023</w:t>
            </w:r>
          </w:p>
        </w:tc>
        <w:tc>
          <w:tcPr>
            <w:tcW w:w="1742" w:type="dxa"/>
            <w:tcBorders>
              <w:top w:val="single" w:sz="12" w:space="0" w:color="ADE0EF"/>
              <w:left w:val="single" w:sz="12" w:space="0" w:color="ADE0EF"/>
              <w:bottom w:val="single" w:sz="12" w:space="0" w:color="ADE0EF"/>
              <w:right w:val="single" w:sz="12" w:space="0" w:color="ADE0EF"/>
            </w:tcBorders>
            <w:hideMark/>
          </w:tcPr>
          <w:p w14:paraId="45F2F8DC" w14:textId="77777777" w:rsidR="00D9561E" w:rsidRPr="00182C59" w:rsidRDefault="00D9561E" w:rsidP="00EE4AF4">
            <w:pPr>
              <w:rPr>
                <w:lang w:val="en-US"/>
              </w:rPr>
            </w:pPr>
            <w:r w:rsidRPr="00182C59">
              <w:rPr>
                <w:lang w:val="en-US"/>
              </w:rPr>
              <w:t>End Date</w:t>
            </w:r>
          </w:p>
        </w:tc>
        <w:tc>
          <w:tcPr>
            <w:tcW w:w="1663" w:type="dxa"/>
            <w:tcBorders>
              <w:top w:val="single" w:sz="12" w:space="0" w:color="ADE0EF"/>
              <w:left w:val="single" w:sz="12" w:space="0" w:color="ADE0EF"/>
              <w:bottom w:val="single" w:sz="12" w:space="0" w:color="ADE0EF"/>
              <w:right w:val="single" w:sz="12" w:space="0" w:color="FEFDFD"/>
            </w:tcBorders>
            <w:hideMark/>
          </w:tcPr>
          <w:p w14:paraId="1541ED5C" w14:textId="3ED0315B" w:rsidR="00D9561E" w:rsidRPr="00182C59" w:rsidRDefault="00616EC5" w:rsidP="00EE4AF4">
            <w:pPr>
              <w:rPr>
                <w:lang w:val="en-US"/>
              </w:rPr>
            </w:pPr>
            <w:r>
              <w:rPr>
                <w:lang w:val="en-US"/>
              </w:rPr>
              <w:t>August</w:t>
            </w:r>
            <w:r w:rsidR="00D9561E" w:rsidRPr="00182C59">
              <w:rPr>
                <w:lang w:val="en-US"/>
              </w:rPr>
              <w:t xml:space="preserve"> 202</w:t>
            </w:r>
            <w:r>
              <w:rPr>
                <w:lang w:val="en-US"/>
              </w:rPr>
              <w:t>5</w:t>
            </w:r>
          </w:p>
        </w:tc>
      </w:tr>
      <w:tr w:rsidR="00D9561E" w:rsidRPr="00182C59" w14:paraId="376453B4" w14:textId="77777777" w:rsidTr="00EE4AF4">
        <w:trPr>
          <w:trHeight w:val="885"/>
        </w:trPr>
        <w:tc>
          <w:tcPr>
            <w:tcW w:w="2000" w:type="dxa"/>
            <w:tcBorders>
              <w:top w:val="single" w:sz="12" w:space="0" w:color="ADE0EF"/>
              <w:left w:val="single" w:sz="12" w:space="0" w:color="FEFDFD"/>
              <w:bottom w:val="single" w:sz="12" w:space="0" w:color="ADE0EF"/>
              <w:right w:val="single" w:sz="12" w:space="0" w:color="ADE0EF"/>
            </w:tcBorders>
          </w:tcPr>
          <w:p w14:paraId="14DAE8BC" w14:textId="77777777" w:rsidR="00D9561E" w:rsidRPr="00182C59" w:rsidRDefault="00D9561E" w:rsidP="00EE4AF4">
            <w:pPr>
              <w:rPr>
                <w:b/>
                <w:lang w:val="en-US"/>
              </w:rPr>
            </w:pPr>
          </w:p>
          <w:p w14:paraId="2D1F2E25" w14:textId="77777777" w:rsidR="00D9561E" w:rsidRPr="00182C59" w:rsidRDefault="00D9561E" w:rsidP="00EE4AF4">
            <w:pPr>
              <w:rPr>
                <w:b/>
                <w:lang w:val="en-US"/>
              </w:rPr>
            </w:pPr>
            <w:r w:rsidRPr="00182C59">
              <w:rPr>
                <w:b/>
                <w:lang w:val="en-US"/>
              </w:rPr>
              <w:t>Project Description</w:t>
            </w:r>
          </w:p>
        </w:tc>
        <w:tc>
          <w:tcPr>
            <w:tcW w:w="7381" w:type="dxa"/>
            <w:gridSpan w:val="3"/>
            <w:tcBorders>
              <w:top w:val="single" w:sz="12" w:space="0" w:color="ADE0EF"/>
              <w:left w:val="single" w:sz="12" w:space="0" w:color="ADE0EF"/>
              <w:bottom w:val="single" w:sz="12" w:space="0" w:color="ADE0EF"/>
              <w:right w:val="single" w:sz="12" w:space="0" w:color="FEFDFD"/>
            </w:tcBorders>
          </w:tcPr>
          <w:p w14:paraId="6BC31E0A" w14:textId="386615EE" w:rsidR="00D9561E" w:rsidRPr="00182C59" w:rsidRDefault="00616EC5" w:rsidP="00EE4AF4">
            <w:pPr>
              <w:rPr>
                <w:lang w:val="en-US"/>
              </w:rPr>
            </w:pPr>
            <w:r>
              <w:rPr>
                <w:rStyle w:val="ui-provider"/>
              </w:rPr>
              <w:t>Create the web applications for components management for electric and mechanical components to build electric vehicles for back tracking of components in the applications</w:t>
            </w:r>
            <w:r>
              <w:rPr>
                <w:lang w:val="en-US"/>
              </w:rPr>
              <w:t>.</w:t>
            </w:r>
          </w:p>
        </w:tc>
      </w:tr>
      <w:tr w:rsidR="00D9561E" w:rsidRPr="00182C59" w14:paraId="0EBFD1DD" w14:textId="77777777" w:rsidTr="00EE4AF4">
        <w:trPr>
          <w:trHeight w:val="1573"/>
        </w:trPr>
        <w:tc>
          <w:tcPr>
            <w:tcW w:w="2000" w:type="dxa"/>
            <w:tcBorders>
              <w:top w:val="single" w:sz="12" w:space="0" w:color="ADE0EF"/>
              <w:left w:val="single" w:sz="12" w:space="0" w:color="FEFDFD"/>
              <w:bottom w:val="single" w:sz="12" w:space="0" w:color="ADE0EF"/>
              <w:right w:val="single" w:sz="12" w:space="0" w:color="ADE0EF"/>
            </w:tcBorders>
          </w:tcPr>
          <w:p w14:paraId="1EEBF3CA" w14:textId="77777777" w:rsidR="00D9561E" w:rsidRPr="00182C59" w:rsidRDefault="00D9561E" w:rsidP="00EE4AF4">
            <w:pPr>
              <w:rPr>
                <w:b/>
                <w:lang w:val="en-US"/>
              </w:rPr>
            </w:pPr>
          </w:p>
          <w:p w14:paraId="5CF4463A" w14:textId="77777777" w:rsidR="00D9561E" w:rsidRPr="00182C59" w:rsidRDefault="00D9561E" w:rsidP="00EE4AF4">
            <w:pPr>
              <w:rPr>
                <w:b/>
                <w:lang w:val="en-US"/>
              </w:rPr>
            </w:pPr>
          </w:p>
          <w:p w14:paraId="2237019A" w14:textId="77777777" w:rsidR="00D9561E" w:rsidRPr="00182C59" w:rsidRDefault="00D9561E" w:rsidP="00EE4AF4">
            <w:pPr>
              <w:rPr>
                <w:b/>
                <w:lang w:val="en-US"/>
              </w:rPr>
            </w:pPr>
            <w:r w:rsidRPr="00182C59">
              <w:rPr>
                <w:b/>
                <w:lang w:val="en-US"/>
              </w:rPr>
              <w:t>Role &amp; Contribution</w:t>
            </w:r>
          </w:p>
        </w:tc>
        <w:tc>
          <w:tcPr>
            <w:tcW w:w="7381" w:type="dxa"/>
            <w:gridSpan w:val="3"/>
            <w:tcBorders>
              <w:top w:val="single" w:sz="12" w:space="0" w:color="ADE0EF"/>
              <w:left w:val="single" w:sz="12" w:space="0" w:color="ADE0EF"/>
              <w:bottom w:val="single" w:sz="12" w:space="0" w:color="ADE0EF"/>
              <w:right w:val="single" w:sz="12" w:space="0" w:color="FEFDFD"/>
            </w:tcBorders>
            <w:hideMark/>
          </w:tcPr>
          <w:p w14:paraId="64926065" w14:textId="77777777" w:rsidR="00616EC5" w:rsidRPr="00A6395D" w:rsidRDefault="00616EC5" w:rsidP="00616EC5">
            <w:pPr>
              <w:pStyle w:val="ListParagraph"/>
              <w:numPr>
                <w:ilvl w:val="0"/>
                <w:numId w:val="11"/>
              </w:numPr>
              <w:autoSpaceDE w:val="0"/>
              <w:autoSpaceDN w:val="0"/>
              <w:adjustRightInd w:val="0"/>
              <w:spacing w:after="0" w:line="240" w:lineRule="auto"/>
              <w:jc w:val="both"/>
              <w:rPr>
                <w:b/>
                <w:bCs/>
              </w:rPr>
            </w:pPr>
            <w:r w:rsidRPr="00A6395D">
              <w:t>Requirement Analysis: Understanding the requirements.</w:t>
            </w:r>
          </w:p>
          <w:p w14:paraId="5E88F0D6" w14:textId="77777777" w:rsidR="00616EC5" w:rsidRPr="00A6395D" w:rsidRDefault="00616EC5" w:rsidP="00616EC5">
            <w:pPr>
              <w:pStyle w:val="ListParagraph"/>
              <w:numPr>
                <w:ilvl w:val="0"/>
                <w:numId w:val="11"/>
              </w:numPr>
              <w:autoSpaceDE w:val="0"/>
              <w:autoSpaceDN w:val="0"/>
              <w:adjustRightInd w:val="0"/>
              <w:spacing w:after="0" w:line="240" w:lineRule="auto"/>
              <w:jc w:val="both"/>
              <w:rPr>
                <w:b/>
                <w:bCs/>
              </w:rPr>
            </w:pPr>
            <w:r w:rsidRPr="00A6395D">
              <w:t>Create the small user stories as per the requirement.</w:t>
            </w:r>
          </w:p>
          <w:p w14:paraId="468C1C08" w14:textId="77777777" w:rsidR="00616EC5" w:rsidRPr="00A6395D" w:rsidRDefault="00616EC5" w:rsidP="00616EC5">
            <w:pPr>
              <w:pStyle w:val="ListParagraph"/>
              <w:numPr>
                <w:ilvl w:val="0"/>
                <w:numId w:val="11"/>
              </w:numPr>
              <w:autoSpaceDE w:val="0"/>
              <w:autoSpaceDN w:val="0"/>
              <w:adjustRightInd w:val="0"/>
              <w:spacing w:after="0" w:line="240" w:lineRule="auto"/>
              <w:jc w:val="both"/>
              <w:rPr>
                <w:b/>
                <w:bCs/>
              </w:rPr>
            </w:pPr>
            <w:r w:rsidRPr="00A6395D">
              <w:t>Create RESTful APIs.</w:t>
            </w:r>
          </w:p>
          <w:p w14:paraId="081C3407" w14:textId="77777777" w:rsidR="00616EC5" w:rsidRPr="00A6395D" w:rsidRDefault="00616EC5" w:rsidP="00616EC5">
            <w:pPr>
              <w:pStyle w:val="ListParagraph"/>
              <w:numPr>
                <w:ilvl w:val="0"/>
                <w:numId w:val="11"/>
              </w:numPr>
              <w:autoSpaceDE w:val="0"/>
              <w:autoSpaceDN w:val="0"/>
              <w:adjustRightInd w:val="0"/>
              <w:spacing w:after="0" w:line="240" w:lineRule="auto"/>
              <w:jc w:val="both"/>
              <w:rPr>
                <w:b/>
                <w:bCs/>
              </w:rPr>
            </w:pPr>
            <w:r w:rsidRPr="00A6395D">
              <w:t>Create Page or component for UI (Using ReactJS).</w:t>
            </w:r>
          </w:p>
          <w:p w14:paraId="3D04B135" w14:textId="77777777" w:rsidR="00616EC5" w:rsidRPr="00A6395D" w:rsidRDefault="00616EC5" w:rsidP="00616EC5">
            <w:pPr>
              <w:pStyle w:val="ListParagraph"/>
              <w:numPr>
                <w:ilvl w:val="0"/>
                <w:numId w:val="11"/>
              </w:numPr>
              <w:autoSpaceDE w:val="0"/>
              <w:autoSpaceDN w:val="0"/>
              <w:adjustRightInd w:val="0"/>
              <w:spacing w:after="0" w:line="240" w:lineRule="auto"/>
              <w:jc w:val="both"/>
              <w:rPr>
                <w:b/>
                <w:bCs/>
              </w:rPr>
            </w:pPr>
            <w:r w:rsidRPr="00A6395D">
              <w:t>Create backend Lambda function using python.</w:t>
            </w:r>
          </w:p>
          <w:p w14:paraId="780F0EB9" w14:textId="77777777" w:rsidR="00616EC5" w:rsidRPr="00A6395D" w:rsidRDefault="00616EC5" w:rsidP="00616EC5">
            <w:pPr>
              <w:pStyle w:val="ListParagraph"/>
              <w:numPr>
                <w:ilvl w:val="0"/>
                <w:numId w:val="11"/>
              </w:numPr>
              <w:autoSpaceDE w:val="0"/>
              <w:autoSpaceDN w:val="0"/>
              <w:adjustRightInd w:val="0"/>
              <w:spacing w:after="0" w:line="240" w:lineRule="auto"/>
              <w:jc w:val="both"/>
              <w:rPr>
                <w:b/>
                <w:bCs/>
              </w:rPr>
            </w:pPr>
            <w:r w:rsidRPr="00A6395D">
              <w:t>Test the application.</w:t>
            </w:r>
          </w:p>
          <w:p w14:paraId="74B4D28E" w14:textId="77777777" w:rsidR="00616EC5" w:rsidRPr="00A6395D" w:rsidRDefault="00616EC5" w:rsidP="00616EC5">
            <w:pPr>
              <w:pStyle w:val="ListParagraph"/>
              <w:numPr>
                <w:ilvl w:val="0"/>
                <w:numId w:val="11"/>
              </w:numPr>
              <w:autoSpaceDE w:val="0"/>
              <w:autoSpaceDN w:val="0"/>
              <w:adjustRightInd w:val="0"/>
              <w:spacing w:after="0" w:line="240" w:lineRule="auto"/>
              <w:jc w:val="both"/>
              <w:rPr>
                <w:b/>
                <w:bCs/>
              </w:rPr>
            </w:pPr>
            <w:r w:rsidRPr="00A6395D">
              <w:t>Created CICD pipeline in Git CICD, created infrastructure using Microservices, deployed the application in AWS.</w:t>
            </w:r>
          </w:p>
          <w:p w14:paraId="57FE7B75" w14:textId="77777777" w:rsidR="00616EC5" w:rsidRPr="00616EC5" w:rsidRDefault="00616EC5" w:rsidP="00616EC5">
            <w:pPr>
              <w:pStyle w:val="ListParagraph"/>
              <w:numPr>
                <w:ilvl w:val="0"/>
                <w:numId w:val="11"/>
              </w:numPr>
              <w:autoSpaceDE w:val="0"/>
              <w:autoSpaceDN w:val="0"/>
              <w:adjustRightInd w:val="0"/>
              <w:spacing w:after="0" w:line="240" w:lineRule="auto"/>
              <w:jc w:val="both"/>
              <w:rPr>
                <w:b/>
                <w:bCs/>
              </w:rPr>
            </w:pPr>
            <w:r w:rsidRPr="00A6395D">
              <w:t>Build business layer logic as per the Understanding the requirements.</w:t>
            </w:r>
          </w:p>
          <w:p w14:paraId="17DCDABA" w14:textId="58D32AAB" w:rsidR="00D9561E" w:rsidRPr="00616EC5" w:rsidRDefault="00616EC5" w:rsidP="00616EC5">
            <w:pPr>
              <w:pStyle w:val="ListParagraph"/>
              <w:numPr>
                <w:ilvl w:val="0"/>
                <w:numId w:val="11"/>
              </w:numPr>
              <w:autoSpaceDE w:val="0"/>
              <w:autoSpaceDN w:val="0"/>
              <w:adjustRightInd w:val="0"/>
              <w:spacing w:after="0" w:line="240" w:lineRule="auto"/>
              <w:jc w:val="both"/>
              <w:rPr>
                <w:b/>
                <w:bCs/>
              </w:rPr>
            </w:pPr>
            <w:r w:rsidRPr="00622A87">
              <w:t>Participate in project meeting to discuss project progress report every day.</w:t>
            </w:r>
          </w:p>
        </w:tc>
      </w:tr>
      <w:tr w:rsidR="00D9561E" w:rsidRPr="00182C59" w14:paraId="1EBB0783" w14:textId="77777777" w:rsidTr="00EE4AF4">
        <w:trPr>
          <w:trHeight w:val="393"/>
        </w:trPr>
        <w:tc>
          <w:tcPr>
            <w:tcW w:w="2000" w:type="dxa"/>
            <w:tcBorders>
              <w:top w:val="single" w:sz="12" w:space="0" w:color="ADE0EF"/>
              <w:left w:val="single" w:sz="12" w:space="0" w:color="FEFDFD"/>
              <w:bottom w:val="single" w:sz="12" w:space="0" w:color="ADE0EF"/>
              <w:right w:val="single" w:sz="12" w:space="0" w:color="ADE0EF"/>
            </w:tcBorders>
            <w:hideMark/>
          </w:tcPr>
          <w:p w14:paraId="6FE2B8EA" w14:textId="77777777" w:rsidR="00D9561E" w:rsidRPr="00182C59" w:rsidRDefault="00D9561E" w:rsidP="00EE4AF4">
            <w:pPr>
              <w:rPr>
                <w:b/>
                <w:lang w:val="en-US"/>
              </w:rPr>
            </w:pPr>
            <w:r w:rsidRPr="00182C59">
              <w:rPr>
                <w:b/>
                <w:lang w:val="en-US"/>
              </w:rPr>
              <w:t>Technology &amp; Tools</w:t>
            </w:r>
          </w:p>
        </w:tc>
        <w:tc>
          <w:tcPr>
            <w:tcW w:w="7381" w:type="dxa"/>
            <w:gridSpan w:val="3"/>
            <w:tcBorders>
              <w:top w:val="single" w:sz="12" w:space="0" w:color="ADE0EF"/>
              <w:left w:val="single" w:sz="12" w:space="0" w:color="ADE0EF"/>
              <w:bottom w:val="single" w:sz="12" w:space="0" w:color="ADE0EF"/>
              <w:right w:val="single" w:sz="12" w:space="0" w:color="FEFDFD"/>
            </w:tcBorders>
            <w:hideMark/>
          </w:tcPr>
          <w:p w14:paraId="67DCDA99" w14:textId="0C6DBDEA" w:rsidR="00D9561E" w:rsidRPr="00182C59" w:rsidRDefault="00616EC5" w:rsidP="00EE4AF4">
            <w:pPr>
              <w:rPr>
                <w:lang w:val="en-US"/>
              </w:rPr>
            </w:pPr>
            <w:r>
              <w:rPr>
                <w:rStyle w:val="ui-provider"/>
              </w:rPr>
              <w:t>AWS, Python, REST API, Git CICD, CloudWatch.</w:t>
            </w:r>
          </w:p>
        </w:tc>
      </w:tr>
    </w:tbl>
    <w:p w14:paraId="11AC1F14" w14:textId="77777777" w:rsidR="00D9561E" w:rsidRDefault="00D9561E" w:rsidP="00A61AFA"/>
    <w:p w14:paraId="4E6B910B" w14:textId="77777777" w:rsidR="00D9561E" w:rsidRDefault="00D9561E" w:rsidP="00A61AFA"/>
    <w:p w14:paraId="44DD9C1C" w14:textId="77777777" w:rsidR="00D9561E" w:rsidRDefault="00D9561E" w:rsidP="00A61AFA"/>
    <w:p w14:paraId="0840D324" w14:textId="77777777" w:rsidR="00D9561E" w:rsidRDefault="00D9561E" w:rsidP="00A61AFA"/>
    <w:p w14:paraId="5AE56DF3" w14:textId="77777777" w:rsidR="00D9561E" w:rsidRDefault="00D9561E" w:rsidP="00A61AFA"/>
    <w:p w14:paraId="604886F2" w14:textId="77777777" w:rsidR="00D9561E" w:rsidRDefault="00D9561E" w:rsidP="00A61AFA"/>
    <w:p w14:paraId="672B1A62" w14:textId="77777777" w:rsidR="00D9561E" w:rsidRDefault="00D9561E" w:rsidP="00A61AFA"/>
    <w:p w14:paraId="45DF544E" w14:textId="77777777" w:rsidR="00D9561E" w:rsidRDefault="00D9561E" w:rsidP="00A61AFA"/>
    <w:p w14:paraId="0218978A" w14:textId="77777777" w:rsidR="00D9561E" w:rsidRDefault="00D9561E" w:rsidP="00A61AFA"/>
    <w:p w14:paraId="6034C131" w14:textId="77777777" w:rsidR="00D9561E" w:rsidRDefault="00D9561E" w:rsidP="00A61AFA"/>
    <w:p w14:paraId="6B618278" w14:textId="77777777" w:rsidR="00D9561E" w:rsidRDefault="00D9561E" w:rsidP="00A61AFA"/>
    <w:p w14:paraId="57071E00" w14:textId="77777777" w:rsidR="00D9561E" w:rsidRDefault="00D9561E" w:rsidP="00A61AFA"/>
    <w:p w14:paraId="2E165392" w14:textId="77777777" w:rsidR="00182C59" w:rsidRDefault="00182C59" w:rsidP="00A61AFA"/>
    <w:tbl>
      <w:tblPr>
        <w:tblW w:w="9510" w:type="dxa"/>
        <w:tblInd w:w="147" w:type="dxa"/>
        <w:tblBorders>
          <w:top w:val="single" w:sz="12" w:space="0" w:color="FEFDFD"/>
          <w:left w:val="single" w:sz="12" w:space="0" w:color="FEFDFD"/>
          <w:bottom w:val="single" w:sz="12" w:space="0" w:color="FEFDFD"/>
          <w:right w:val="single" w:sz="12" w:space="0" w:color="FEFDFD"/>
          <w:insideH w:val="single" w:sz="12" w:space="0" w:color="FEFDFD"/>
          <w:insideV w:val="single" w:sz="12" w:space="0" w:color="FEFDFD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84"/>
        <w:gridCol w:w="4119"/>
        <w:gridCol w:w="1743"/>
        <w:gridCol w:w="1664"/>
      </w:tblGrid>
      <w:tr w:rsidR="00616EC5" w:rsidRPr="00182C59" w14:paraId="08D9DB90" w14:textId="77777777" w:rsidTr="002F79D0">
        <w:trPr>
          <w:trHeight w:val="445"/>
        </w:trPr>
        <w:tc>
          <w:tcPr>
            <w:tcW w:w="9507" w:type="dxa"/>
            <w:gridSpan w:val="4"/>
            <w:tcBorders>
              <w:top w:val="nil"/>
              <w:left w:val="single" w:sz="12" w:space="0" w:color="FEFDFD"/>
              <w:bottom w:val="single" w:sz="12" w:space="0" w:color="ADE0EF"/>
              <w:right w:val="single" w:sz="12" w:space="0" w:color="FEFDFD"/>
            </w:tcBorders>
            <w:hideMark/>
          </w:tcPr>
          <w:p w14:paraId="049CA7B1" w14:textId="762B216D" w:rsidR="00616EC5" w:rsidRPr="00182C59" w:rsidRDefault="00616EC5" w:rsidP="002F79D0">
            <w:pPr>
              <w:pStyle w:val="Heading1"/>
              <w:tabs>
                <w:tab w:val="center" w:pos="5017"/>
              </w:tabs>
              <w:rPr>
                <w:b/>
                <w:lang w:val="en-US"/>
              </w:rPr>
            </w:pPr>
            <w:r w:rsidRPr="00182C59">
              <w:rPr>
                <w:b/>
                <w:sz w:val="28"/>
                <w:szCs w:val="28"/>
                <w:lang w:val="en-US"/>
              </w:rPr>
              <w:t xml:space="preserve">Project </w:t>
            </w:r>
            <w:r>
              <w:rPr>
                <w:b/>
                <w:sz w:val="28"/>
                <w:szCs w:val="28"/>
                <w:lang w:val="en-US"/>
              </w:rPr>
              <w:t>4</w:t>
            </w:r>
          </w:p>
        </w:tc>
      </w:tr>
      <w:tr w:rsidR="00616EC5" w:rsidRPr="00182C59" w14:paraId="5036BFBE" w14:textId="77777777" w:rsidTr="002F79D0">
        <w:trPr>
          <w:trHeight w:val="353"/>
        </w:trPr>
        <w:tc>
          <w:tcPr>
            <w:tcW w:w="1984" w:type="dxa"/>
            <w:tcBorders>
              <w:top w:val="single" w:sz="12" w:space="0" w:color="ADE0EF"/>
              <w:left w:val="single" w:sz="12" w:space="0" w:color="FEFDFD"/>
              <w:bottom w:val="single" w:sz="12" w:space="0" w:color="ADE0EF"/>
              <w:right w:val="single" w:sz="12" w:space="0" w:color="ADE0EF"/>
            </w:tcBorders>
            <w:hideMark/>
          </w:tcPr>
          <w:p w14:paraId="28C8E7E0" w14:textId="77777777" w:rsidR="00616EC5" w:rsidRPr="00182C59" w:rsidRDefault="00616EC5" w:rsidP="002F79D0">
            <w:pPr>
              <w:rPr>
                <w:b/>
                <w:lang w:val="en-US"/>
              </w:rPr>
            </w:pPr>
            <w:r w:rsidRPr="00182C59">
              <w:rPr>
                <w:b/>
                <w:lang w:val="en-US"/>
              </w:rPr>
              <w:t>Project Name</w:t>
            </w:r>
          </w:p>
        </w:tc>
        <w:tc>
          <w:tcPr>
            <w:tcW w:w="4118" w:type="dxa"/>
            <w:tcBorders>
              <w:top w:val="single" w:sz="12" w:space="0" w:color="ADE0EF"/>
              <w:left w:val="single" w:sz="12" w:space="0" w:color="ADE0EF"/>
              <w:bottom w:val="single" w:sz="12" w:space="0" w:color="ADE0EF"/>
              <w:right w:val="single" w:sz="12" w:space="0" w:color="ADE0EF"/>
            </w:tcBorders>
            <w:hideMark/>
          </w:tcPr>
          <w:p w14:paraId="3E743792" w14:textId="3306AC3A" w:rsidR="00616EC5" w:rsidRPr="00182C59" w:rsidRDefault="00616EC5" w:rsidP="002F79D0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YourScreens</w:t>
            </w:r>
            <w:proofErr w:type="spellEnd"/>
          </w:p>
        </w:tc>
        <w:tc>
          <w:tcPr>
            <w:tcW w:w="1742" w:type="dxa"/>
            <w:tcBorders>
              <w:top w:val="single" w:sz="12" w:space="0" w:color="ADE0EF"/>
              <w:left w:val="single" w:sz="12" w:space="0" w:color="ADE0EF"/>
              <w:bottom w:val="single" w:sz="12" w:space="0" w:color="ADE0EF"/>
              <w:right w:val="single" w:sz="12" w:space="0" w:color="ADE0EF"/>
            </w:tcBorders>
            <w:hideMark/>
          </w:tcPr>
          <w:p w14:paraId="0B84A28D" w14:textId="77777777" w:rsidR="00616EC5" w:rsidRPr="00182C59" w:rsidRDefault="00616EC5" w:rsidP="002F79D0">
            <w:pPr>
              <w:rPr>
                <w:lang w:val="en-US"/>
              </w:rPr>
            </w:pPr>
            <w:r w:rsidRPr="00182C59">
              <w:rPr>
                <w:lang w:val="en-US"/>
              </w:rPr>
              <w:t>Team Size</w:t>
            </w:r>
          </w:p>
        </w:tc>
        <w:tc>
          <w:tcPr>
            <w:tcW w:w="1663" w:type="dxa"/>
            <w:tcBorders>
              <w:top w:val="single" w:sz="12" w:space="0" w:color="ADE0EF"/>
              <w:left w:val="single" w:sz="12" w:space="0" w:color="ADE0EF"/>
              <w:bottom w:val="single" w:sz="12" w:space="0" w:color="ADE0EF"/>
              <w:right w:val="single" w:sz="12" w:space="0" w:color="FEFDFD"/>
            </w:tcBorders>
            <w:hideMark/>
          </w:tcPr>
          <w:p w14:paraId="7A5CABC6" w14:textId="71EF35E5" w:rsidR="00616EC5" w:rsidRPr="00182C59" w:rsidRDefault="00616EC5" w:rsidP="002F79D0">
            <w:pPr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</w:tr>
      <w:tr w:rsidR="00616EC5" w:rsidRPr="00182C59" w14:paraId="1A481913" w14:textId="77777777" w:rsidTr="002F79D0">
        <w:trPr>
          <w:trHeight w:val="321"/>
        </w:trPr>
        <w:tc>
          <w:tcPr>
            <w:tcW w:w="1984" w:type="dxa"/>
            <w:tcBorders>
              <w:top w:val="single" w:sz="12" w:space="0" w:color="ADE0EF"/>
              <w:left w:val="single" w:sz="12" w:space="0" w:color="FEFDFD"/>
              <w:bottom w:val="single" w:sz="12" w:space="0" w:color="ADE0EF"/>
              <w:right w:val="single" w:sz="12" w:space="0" w:color="ADE0EF"/>
            </w:tcBorders>
            <w:hideMark/>
          </w:tcPr>
          <w:p w14:paraId="5F66BCC1" w14:textId="77777777" w:rsidR="00616EC5" w:rsidRPr="00182C59" w:rsidRDefault="00616EC5" w:rsidP="002F79D0">
            <w:pPr>
              <w:rPr>
                <w:b/>
                <w:lang w:val="en-US"/>
              </w:rPr>
            </w:pPr>
            <w:r w:rsidRPr="00182C59">
              <w:rPr>
                <w:b/>
                <w:lang w:val="en-US"/>
              </w:rPr>
              <w:t>Start Date</w:t>
            </w:r>
          </w:p>
        </w:tc>
        <w:tc>
          <w:tcPr>
            <w:tcW w:w="4118" w:type="dxa"/>
            <w:tcBorders>
              <w:top w:val="single" w:sz="12" w:space="0" w:color="ADE0EF"/>
              <w:left w:val="single" w:sz="12" w:space="0" w:color="ADE0EF"/>
              <w:bottom w:val="single" w:sz="12" w:space="0" w:color="ADE0EF"/>
              <w:right w:val="single" w:sz="12" w:space="0" w:color="ADE0EF"/>
            </w:tcBorders>
            <w:hideMark/>
          </w:tcPr>
          <w:p w14:paraId="03642510" w14:textId="6D5D7EA1" w:rsidR="00616EC5" w:rsidRPr="00182C59" w:rsidRDefault="00616EC5" w:rsidP="002F79D0">
            <w:pPr>
              <w:rPr>
                <w:lang w:val="en-US"/>
              </w:rPr>
            </w:pPr>
            <w:r>
              <w:rPr>
                <w:lang w:val="en-US"/>
              </w:rPr>
              <w:t>June</w:t>
            </w:r>
            <w:r w:rsidRPr="00182C59">
              <w:rPr>
                <w:lang w:val="en-US"/>
              </w:rPr>
              <w:t xml:space="preserve"> 202</w:t>
            </w:r>
            <w:r>
              <w:rPr>
                <w:lang w:val="en-US"/>
              </w:rPr>
              <w:t>2</w:t>
            </w:r>
          </w:p>
        </w:tc>
        <w:tc>
          <w:tcPr>
            <w:tcW w:w="1742" w:type="dxa"/>
            <w:tcBorders>
              <w:top w:val="single" w:sz="12" w:space="0" w:color="ADE0EF"/>
              <w:left w:val="single" w:sz="12" w:space="0" w:color="ADE0EF"/>
              <w:bottom w:val="single" w:sz="12" w:space="0" w:color="ADE0EF"/>
              <w:right w:val="single" w:sz="12" w:space="0" w:color="ADE0EF"/>
            </w:tcBorders>
            <w:hideMark/>
          </w:tcPr>
          <w:p w14:paraId="33EE8E56" w14:textId="77777777" w:rsidR="00616EC5" w:rsidRPr="00182C59" w:rsidRDefault="00616EC5" w:rsidP="002F79D0">
            <w:pPr>
              <w:rPr>
                <w:lang w:val="en-US"/>
              </w:rPr>
            </w:pPr>
            <w:r w:rsidRPr="00182C59">
              <w:rPr>
                <w:lang w:val="en-US"/>
              </w:rPr>
              <w:t>End Date</w:t>
            </w:r>
          </w:p>
        </w:tc>
        <w:tc>
          <w:tcPr>
            <w:tcW w:w="1663" w:type="dxa"/>
            <w:tcBorders>
              <w:top w:val="single" w:sz="12" w:space="0" w:color="ADE0EF"/>
              <w:left w:val="single" w:sz="12" w:space="0" w:color="ADE0EF"/>
              <w:bottom w:val="single" w:sz="12" w:space="0" w:color="ADE0EF"/>
              <w:right w:val="single" w:sz="12" w:space="0" w:color="FEFDFD"/>
            </w:tcBorders>
            <w:hideMark/>
          </w:tcPr>
          <w:p w14:paraId="61D74392" w14:textId="3EF32DF7" w:rsidR="00616EC5" w:rsidRPr="00182C59" w:rsidRDefault="00616EC5" w:rsidP="002F79D0">
            <w:pPr>
              <w:rPr>
                <w:lang w:val="en-US"/>
              </w:rPr>
            </w:pPr>
            <w:r>
              <w:rPr>
                <w:lang w:val="en-US"/>
              </w:rPr>
              <w:t>May 2023</w:t>
            </w:r>
          </w:p>
        </w:tc>
      </w:tr>
      <w:tr w:rsidR="00616EC5" w:rsidRPr="00182C59" w14:paraId="554D31D0" w14:textId="77777777" w:rsidTr="002F79D0">
        <w:trPr>
          <w:trHeight w:val="1014"/>
        </w:trPr>
        <w:tc>
          <w:tcPr>
            <w:tcW w:w="1984" w:type="dxa"/>
            <w:tcBorders>
              <w:top w:val="single" w:sz="12" w:space="0" w:color="ADE0EF"/>
              <w:left w:val="single" w:sz="12" w:space="0" w:color="FEFDFD"/>
              <w:bottom w:val="single" w:sz="12" w:space="0" w:color="ADE0EF"/>
              <w:right w:val="single" w:sz="12" w:space="0" w:color="ADE0EF"/>
            </w:tcBorders>
          </w:tcPr>
          <w:p w14:paraId="5AF6A9FE" w14:textId="77777777" w:rsidR="00616EC5" w:rsidRPr="00182C59" w:rsidRDefault="00616EC5" w:rsidP="002F79D0">
            <w:pPr>
              <w:rPr>
                <w:b/>
                <w:lang w:val="en-US"/>
              </w:rPr>
            </w:pPr>
          </w:p>
          <w:p w14:paraId="43E4690A" w14:textId="77777777" w:rsidR="00616EC5" w:rsidRPr="00182C59" w:rsidRDefault="00616EC5" w:rsidP="002F79D0">
            <w:pPr>
              <w:rPr>
                <w:b/>
                <w:lang w:val="en-US"/>
              </w:rPr>
            </w:pPr>
            <w:r w:rsidRPr="00182C59">
              <w:rPr>
                <w:b/>
                <w:lang w:val="en-US"/>
              </w:rPr>
              <w:t>Project Description</w:t>
            </w:r>
          </w:p>
        </w:tc>
        <w:tc>
          <w:tcPr>
            <w:tcW w:w="7523" w:type="dxa"/>
            <w:gridSpan w:val="3"/>
            <w:tcBorders>
              <w:top w:val="single" w:sz="12" w:space="0" w:color="ADE0EF"/>
              <w:left w:val="single" w:sz="12" w:space="0" w:color="ADE0EF"/>
              <w:bottom w:val="single" w:sz="12" w:space="0" w:color="ADE0EF"/>
              <w:right w:val="single" w:sz="12" w:space="0" w:color="FEFDFD"/>
            </w:tcBorders>
            <w:hideMark/>
          </w:tcPr>
          <w:p w14:paraId="2C9E7076" w14:textId="4A21598C" w:rsidR="00616EC5" w:rsidRPr="00182C59" w:rsidRDefault="00C41480" w:rsidP="002F79D0">
            <w:pPr>
              <w:rPr>
                <w:lang w:val="en-US"/>
              </w:rPr>
            </w:pPr>
            <w:r>
              <w:rPr>
                <w:rStyle w:val="ui-provider"/>
              </w:rPr>
              <w:t>Automation of UI using java with selenium for your screens applications to book movie tickets. The application was given by Andhra Pradesh government</w:t>
            </w:r>
          </w:p>
        </w:tc>
      </w:tr>
      <w:tr w:rsidR="00616EC5" w:rsidRPr="00182C59" w14:paraId="6787EB52" w14:textId="77777777" w:rsidTr="002F79D0">
        <w:trPr>
          <w:trHeight w:val="1378"/>
        </w:trPr>
        <w:tc>
          <w:tcPr>
            <w:tcW w:w="1984" w:type="dxa"/>
            <w:tcBorders>
              <w:top w:val="single" w:sz="12" w:space="0" w:color="ADE0EF"/>
              <w:left w:val="single" w:sz="12" w:space="0" w:color="FEFDFD"/>
              <w:bottom w:val="single" w:sz="12" w:space="0" w:color="ADE0EF"/>
              <w:right w:val="single" w:sz="12" w:space="0" w:color="ADE0EF"/>
            </w:tcBorders>
          </w:tcPr>
          <w:p w14:paraId="0D7CD554" w14:textId="77777777" w:rsidR="00616EC5" w:rsidRPr="00182C59" w:rsidRDefault="00616EC5" w:rsidP="002F79D0">
            <w:pPr>
              <w:rPr>
                <w:b/>
                <w:lang w:val="en-US"/>
              </w:rPr>
            </w:pPr>
          </w:p>
          <w:p w14:paraId="0910A60D" w14:textId="77777777" w:rsidR="00616EC5" w:rsidRPr="00182C59" w:rsidRDefault="00616EC5" w:rsidP="002F79D0">
            <w:pPr>
              <w:rPr>
                <w:b/>
                <w:lang w:val="en-US"/>
              </w:rPr>
            </w:pPr>
            <w:r w:rsidRPr="00182C59">
              <w:rPr>
                <w:b/>
                <w:lang w:val="en-US"/>
              </w:rPr>
              <w:t>Role &amp; Contribution</w:t>
            </w:r>
          </w:p>
        </w:tc>
        <w:tc>
          <w:tcPr>
            <w:tcW w:w="7523" w:type="dxa"/>
            <w:gridSpan w:val="3"/>
            <w:tcBorders>
              <w:top w:val="single" w:sz="12" w:space="0" w:color="ADE0EF"/>
              <w:left w:val="single" w:sz="12" w:space="0" w:color="ADE0EF"/>
              <w:bottom w:val="single" w:sz="12" w:space="0" w:color="ADE0EF"/>
              <w:right w:val="single" w:sz="12" w:space="0" w:color="FEFDFD"/>
            </w:tcBorders>
            <w:hideMark/>
          </w:tcPr>
          <w:p w14:paraId="7F585E8E" w14:textId="77777777" w:rsidR="00C41480" w:rsidRPr="00C41480" w:rsidRDefault="00C41480" w:rsidP="00C41480">
            <w:pPr>
              <w:pStyle w:val="ListParagraph"/>
              <w:numPr>
                <w:ilvl w:val="0"/>
                <w:numId w:val="12"/>
              </w:numPr>
              <w:autoSpaceDE w:val="0"/>
              <w:autoSpaceDN w:val="0"/>
              <w:adjustRightInd w:val="0"/>
              <w:spacing w:after="0" w:line="240" w:lineRule="auto"/>
              <w:jc w:val="both"/>
              <w:rPr>
                <w:b/>
                <w:bCs/>
              </w:rPr>
            </w:pPr>
            <w:r w:rsidRPr="00A6395D">
              <w:t>Requirement Analysis: Understanding the requirements.</w:t>
            </w:r>
          </w:p>
          <w:p w14:paraId="7C30580E" w14:textId="77777777" w:rsidR="00C41480" w:rsidRPr="00C41480" w:rsidRDefault="00C41480" w:rsidP="00C41480">
            <w:pPr>
              <w:pStyle w:val="ListParagraph"/>
              <w:numPr>
                <w:ilvl w:val="0"/>
                <w:numId w:val="12"/>
              </w:numPr>
              <w:autoSpaceDE w:val="0"/>
              <w:autoSpaceDN w:val="0"/>
              <w:adjustRightInd w:val="0"/>
              <w:spacing w:after="0" w:line="240" w:lineRule="auto"/>
              <w:jc w:val="both"/>
              <w:rPr>
                <w:b/>
                <w:bCs/>
              </w:rPr>
            </w:pPr>
            <w:r w:rsidRPr="00A6395D">
              <w:t>Create the small user stories as per the requirement.</w:t>
            </w:r>
          </w:p>
          <w:p w14:paraId="65AF15A2" w14:textId="77777777" w:rsidR="00C41480" w:rsidRPr="00C41480" w:rsidRDefault="00C41480" w:rsidP="00C41480">
            <w:pPr>
              <w:pStyle w:val="ListParagraph"/>
              <w:numPr>
                <w:ilvl w:val="0"/>
                <w:numId w:val="12"/>
              </w:numPr>
              <w:autoSpaceDE w:val="0"/>
              <w:autoSpaceDN w:val="0"/>
              <w:adjustRightInd w:val="0"/>
              <w:spacing w:after="0" w:line="240" w:lineRule="auto"/>
              <w:jc w:val="both"/>
              <w:rPr>
                <w:b/>
                <w:bCs/>
              </w:rPr>
            </w:pPr>
            <w:r w:rsidRPr="00A6395D">
              <w:t>Created infrastructure using Page Object Model.</w:t>
            </w:r>
          </w:p>
          <w:p w14:paraId="08DDCE22" w14:textId="77777777" w:rsidR="00C41480" w:rsidRPr="00C41480" w:rsidRDefault="00C41480" w:rsidP="00C41480">
            <w:pPr>
              <w:pStyle w:val="ListParagraph"/>
              <w:numPr>
                <w:ilvl w:val="0"/>
                <w:numId w:val="12"/>
              </w:numPr>
              <w:autoSpaceDE w:val="0"/>
              <w:autoSpaceDN w:val="0"/>
              <w:adjustRightInd w:val="0"/>
              <w:spacing w:after="0" w:line="240" w:lineRule="auto"/>
              <w:jc w:val="both"/>
              <w:rPr>
                <w:b/>
                <w:bCs/>
              </w:rPr>
            </w:pPr>
            <w:r w:rsidRPr="00A6395D">
              <w:t>Build business layer logic as per the Understanding the requirements.</w:t>
            </w:r>
          </w:p>
          <w:p w14:paraId="40399F81" w14:textId="77777777" w:rsidR="00C41480" w:rsidRPr="00C41480" w:rsidRDefault="00C41480" w:rsidP="00C41480">
            <w:pPr>
              <w:pStyle w:val="ListParagraph"/>
              <w:numPr>
                <w:ilvl w:val="0"/>
                <w:numId w:val="12"/>
              </w:num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/>
                <w:b/>
                <w:bCs/>
                <w:sz w:val="24"/>
                <w:szCs w:val="24"/>
                <w:lang w:val="en-IN" w:eastAsia="en-IN"/>
              </w:rPr>
            </w:pPr>
            <w:r w:rsidRPr="00A6395D">
              <w:t>Code review of the functionality developed.</w:t>
            </w:r>
          </w:p>
          <w:p w14:paraId="1E275F83" w14:textId="2C111476" w:rsidR="00616EC5" w:rsidRPr="00182C59" w:rsidRDefault="00C41480" w:rsidP="00C41480">
            <w:pPr>
              <w:pStyle w:val="ListParagraph"/>
              <w:numPr>
                <w:ilvl w:val="0"/>
                <w:numId w:val="12"/>
              </w:numPr>
            </w:pPr>
            <w:r w:rsidRPr="00622A87">
              <w:t>Participate in project meeting to discuss project progress report every day</w:t>
            </w:r>
            <w:r w:rsidR="00616EC5" w:rsidRPr="00A6395D">
              <w:t>.</w:t>
            </w:r>
          </w:p>
        </w:tc>
      </w:tr>
      <w:tr w:rsidR="00616EC5" w:rsidRPr="00182C59" w14:paraId="2E41400B" w14:textId="77777777" w:rsidTr="002F79D0">
        <w:trPr>
          <w:trHeight w:val="353"/>
        </w:trPr>
        <w:tc>
          <w:tcPr>
            <w:tcW w:w="1984" w:type="dxa"/>
            <w:tcBorders>
              <w:top w:val="single" w:sz="12" w:space="0" w:color="ADE0EF"/>
              <w:left w:val="single" w:sz="12" w:space="0" w:color="FEFDFD"/>
              <w:bottom w:val="single" w:sz="12" w:space="0" w:color="ADE0EF"/>
              <w:right w:val="single" w:sz="12" w:space="0" w:color="ADE0EF"/>
            </w:tcBorders>
            <w:hideMark/>
          </w:tcPr>
          <w:p w14:paraId="645B949C" w14:textId="77777777" w:rsidR="00616EC5" w:rsidRPr="00182C59" w:rsidRDefault="00616EC5" w:rsidP="002F79D0">
            <w:pPr>
              <w:rPr>
                <w:b/>
                <w:lang w:val="en-US"/>
              </w:rPr>
            </w:pPr>
            <w:r w:rsidRPr="00182C59">
              <w:rPr>
                <w:b/>
                <w:lang w:val="en-US"/>
              </w:rPr>
              <w:t>Technology &amp;Tools</w:t>
            </w:r>
          </w:p>
        </w:tc>
        <w:tc>
          <w:tcPr>
            <w:tcW w:w="7523" w:type="dxa"/>
            <w:gridSpan w:val="3"/>
            <w:tcBorders>
              <w:top w:val="single" w:sz="12" w:space="0" w:color="ADE0EF"/>
              <w:left w:val="single" w:sz="12" w:space="0" w:color="ADE0EF"/>
              <w:bottom w:val="single" w:sz="12" w:space="0" w:color="ADE0EF"/>
              <w:right w:val="single" w:sz="12" w:space="0" w:color="FEFDFD"/>
            </w:tcBorders>
            <w:hideMark/>
          </w:tcPr>
          <w:p w14:paraId="28610D20" w14:textId="023C4D50" w:rsidR="00616EC5" w:rsidRPr="00182C59" w:rsidRDefault="00C41480" w:rsidP="002F79D0">
            <w:pPr>
              <w:rPr>
                <w:lang w:val="en-US"/>
              </w:rPr>
            </w:pPr>
            <w:r>
              <w:rPr>
                <w:rStyle w:val="ui-provider"/>
              </w:rPr>
              <w:t>Java, Selenium, Page Object Model.</w:t>
            </w:r>
          </w:p>
        </w:tc>
      </w:tr>
    </w:tbl>
    <w:p w14:paraId="1842C169" w14:textId="77777777" w:rsidR="00616EC5" w:rsidRDefault="00616EC5" w:rsidP="00616EC5"/>
    <w:p w14:paraId="5402A3B3" w14:textId="77777777" w:rsidR="00616EC5" w:rsidRDefault="00616EC5" w:rsidP="00616EC5"/>
    <w:p w14:paraId="044ED99B" w14:textId="77777777" w:rsidR="00616EC5" w:rsidRDefault="00616EC5" w:rsidP="00616EC5"/>
    <w:p w14:paraId="5FFEBF09" w14:textId="77777777" w:rsidR="00616EC5" w:rsidRDefault="00616EC5" w:rsidP="00616EC5"/>
    <w:p w14:paraId="4AF3B128" w14:textId="77777777" w:rsidR="00616EC5" w:rsidRDefault="00616EC5" w:rsidP="00616EC5"/>
    <w:p w14:paraId="01E03329" w14:textId="77777777" w:rsidR="00616EC5" w:rsidRDefault="00616EC5" w:rsidP="00616EC5"/>
    <w:tbl>
      <w:tblPr>
        <w:tblpPr w:leftFromText="180" w:rightFromText="180" w:vertAnchor="text" w:horzAnchor="margin" w:tblpY="-1296"/>
        <w:tblW w:w="0" w:type="auto"/>
        <w:tblBorders>
          <w:top w:val="single" w:sz="12" w:space="0" w:color="FEFDFD"/>
          <w:left w:val="single" w:sz="12" w:space="0" w:color="FEFDFD"/>
          <w:bottom w:val="single" w:sz="12" w:space="0" w:color="FEFDFD"/>
          <w:right w:val="single" w:sz="12" w:space="0" w:color="FEFDFD"/>
          <w:insideH w:val="single" w:sz="12" w:space="0" w:color="FEFDFD"/>
          <w:insideV w:val="single" w:sz="12" w:space="0" w:color="FEFDFD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000"/>
        <w:gridCol w:w="3976"/>
        <w:gridCol w:w="1742"/>
        <w:gridCol w:w="1663"/>
      </w:tblGrid>
      <w:tr w:rsidR="00616EC5" w:rsidRPr="00182C59" w14:paraId="61C94E72" w14:textId="77777777" w:rsidTr="002F79D0">
        <w:trPr>
          <w:trHeight w:val="493"/>
        </w:trPr>
        <w:tc>
          <w:tcPr>
            <w:tcW w:w="9381" w:type="dxa"/>
            <w:gridSpan w:val="4"/>
            <w:tcBorders>
              <w:top w:val="nil"/>
              <w:left w:val="single" w:sz="12" w:space="0" w:color="FEFDFD"/>
              <w:bottom w:val="single" w:sz="12" w:space="0" w:color="ADE0EF"/>
              <w:right w:val="single" w:sz="12" w:space="0" w:color="FEFDFD"/>
            </w:tcBorders>
          </w:tcPr>
          <w:p w14:paraId="11176764" w14:textId="77777777" w:rsidR="00616EC5" w:rsidRPr="00182C59" w:rsidRDefault="00616EC5" w:rsidP="002F79D0">
            <w:pPr>
              <w:rPr>
                <w:b/>
                <w:lang w:val="en-US"/>
              </w:rPr>
            </w:pPr>
          </w:p>
          <w:p w14:paraId="49E62359" w14:textId="77777777" w:rsidR="00616EC5" w:rsidRDefault="00616EC5" w:rsidP="002F79D0">
            <w:pPr>
              <w:rPr>
                <w:b/>
                <w:lang w:val="en-US"/>
              </w:rPr>
            </w:pPr>
          </w:p>
          <w:p w14:paraId="1CE6EAC5" w14:textId="09A64286" w:rsidR="00616EC5" w:rsidRPr="00182C59" w:rsidRDefault="00616EC5" w:rsidP="002F79D0">
            <w:pPr>
              <w:pStyle w:val="Heading1"/>
              <w:tabs>
                <w:tab w:val="center" w:pos="5017"/>
              </w:tabs>
              <w:rPr>
                <w:b/>
                <w:lang w:val="en-US"/>
              </w:rPr>
            </w:pPr>
            <w:r w:rsidRPr="00182C59">
              <w:rPr>
                <w:b/>
                <w:sz w:val="28"/>
                <w:szCs w:val="28"/>
                <w:lang w:val="en-US"/>
              </w:rPr>
              <w:t xml:space="preserve">Project </w:t>
            </w:r>
            <w:r>
              <w:rPr>
                <w:b/>
                <w:sz w:val="28"/>
                <w:szCs w:val="28"/>
                <w:lang w:val="en-US"/>
              </w:rPr>
              <w:t>5</w:t>
            </w:r>
          </w:p>
        </w:tc>
      </w:tr>
      <w:tr w:rsidR="00616EC5" w:rsidRPr="00182C59" w14:paraId="5B65AD52" w14:textId="77777777" w:rsidTr="002F79D0">
        <w:trPr>
          <w:trHeight w:val="393"/>
        </w:trPr>
        <w:tc>
          <w:tcPr>
            <w:tcW w:w="2000" w:type="dxa"/>
            <w:tcBorders>
              <w:top w:val="single" w:sz="12" w:space="0" w:color="ADE0EF"/>
              <w:left w:val="single" w:sz="12" w:space="0" w:color="FEFDFD"/>
              <w:bottom w:val="single" w:sz="12" w:space="0" w:color="ADE0EF"/>
              <w:right w:val="single" w:sz="12" w:space="0" w:color="ADE0EF"/>
            </w:tcBorders>
            <w:hideMark/>
          </w:tcPr>
          <w:p w14:paraId="02D3652D" w14:textId="77777777" w:rsidR="00616EC5" w:rsidRPr="00182C59" w:rsidRDefault="00616EC5" w:rsidP="002F79D0">
            <w:pPr>
              <w:rPr>
                <w:b/>
                <w:lang w:val="en-US"/>
              </w:rPr>
            </w:pPr>
            <w:r w:rsidRPr="00182C59">
              <w:rPr>
                <w:b/>
                <w:lang w:val="en-US"/>
              </w:rPr>
              <w:t>Project Name</w:t>
            </w:r>
          </w:p>
        </w:tc>
        <w:tc>
          <w:tcPr>
            <w:tcW w:w="3976" w:type="dxa"/>
            <w:tcBorders>
              <w:top w:val="single" w:sz="12" w:space="0" w:color="ADE0EF"/>
              <w:left w:val="single" w:sz="12" w:space="0" w:color="ADE0EF"/>
              <w:bottom w:val="single" w:sz="12" w:space="0" w:color="ADE0EF"/>
              <w:right w:val="single" w:sz="12" w:space="0" w:color="ADE0EF"/>
            </w:tcBorders>
            <w:hideMark/>
          </w:tcPr>
          <w:p w14:paraId="02DD2932" w14:textId="092C8AE4" w:rsidR="00616EC5" w:rsidRPr="00182C59" w:rsidRDefault="00C41480" w:rsidP="002F79D0">
            <w:pPr>
              <w:rPr>
                <w:lang w:val="en-US"/>
              </w:rPr>
            </w:pPr>
            <w:r>
              <w:rPr>
                <w:lang w:val="en-US"/>
              </w:rPr>
              <w:t>SHELL</w:t>
            </w:r>
          </w:p>
        </w:tc>
        <w:tc>
          <w:tcPr>
            <w:tcW w:w="1742" w:type="dxa"/>
            <w:tcBorders>
              <w:top w:val="single" w:sz="12" w:space="0" w:color="ADE0EF"/>
              <w:left w:val="single" w:sz="12" w:space="0" w:color="ADE0EF"/>
              <w:bottom w:val="single" w:sz="12" w:space="0" w:color="ADE0EF"/>
              <w:right w:val="single" w:sz="12" w:space="0" w:color="ADE0EF"/>
            </w:tcBorders>
            <w:hideMark/>
          </w:tcPr>
          <w:p w14:paraId="79821F55" w14:textId="77777777" w:rsidR="00616EC5" w:rsidRPr="00182C59" w:rsidRDefault="00616EC5" w:rsidP="002F79D0">
            <w:pPr>
              <w:rPr>
                <w:lang w:val="en-US"/>
              </w:rPr>
            </w:pPr>
            <w:r w:rsidRPr="00182C59">
              <w:rPr>
                <w:lang w:val="en-US"/>
              </w:rPr>
              <w:t>Team Size</w:t>
            </w:r>
          </w:p>
        </w:tc>
        <w:tc>
          <w:tcPr>
            <w:tcW w:w="1663" w:type="dxa"/>
            <w:tcBorders>
              <w:top w:val="single" w:sz="12" w:space="0" w:color="ADE0EF"/>
              <w:left w:val="single" w:sz="12" w:space="0" w:color="ADE0EF"/>
              <w:bottom w:val="single" w:sz="12" w:space="0" w:color="ADE0EF"/>
              <w:right w:val="single" w:sz="12" w:space="0" w:color="FEFDFD"/>
            </w:tcBorders>
            <w:hideMark/>
          </w:tcPr>
          <w:p w14:paraId="0FF8EB40" w14:textId="7A413546" w:rsidR="00616EC5" w:rsidRPr="00182C59" w:rsidRDefault="00C41480" w:rsidP="002F79D0">
            <w:pPr>
              <w:rPr>
                <w:lang w:val="en-US"/>
              </w:rPr>
            </w:pPr>
            <w:r>
              <w:rPr>
                <w:lang w:val="en-US"/>
              </w:rPr>
              <w:t>5</w:t>
            </w:r>
          </w:p>
        </w:tc>
      </w:tr>
      <w:tr w:rsidR="00616EC5" w:rsidRPr="00182C59" w14:paraId="4CB739B5" w14:textId="77777777" w:rsidTr="002F79D0">
        <w:trPr>
          <w:trHeight w:val="393"/>
        </w:trPr>
        <w:tc>
          <w:tcPr>
            <w:tcW w:w="2000" w:type="dxa"/>
            <w:tcBorders>
              <w:top w:val="single" w:sz="12" w:space="0" w:color="ADE0EF"/>
              <w:left w:val="single" w:sz="12" w:space="0" w:color="FEFDFD"/>
              <w:bottom w:val="single" w:sz="12" w:space="0" w:color="ADE0EF"/>
              <w:right w:val="single" w:sz="12" w:space="0" w:color="ADE0EF"/>
            </w:tcBorders>
            <w:hideMark/>
          </w:tcPr>
          <w:p w14:paraId="66B71008" w14:textId="77777777" w:rsidR="00616EC5" w:rsidRPr="00182C59" w:rsidRDefault="00616EC5" w:rsidP="002F79D0">
            <w:pPr>
              <w:rPr>
                <w:b/>
                <w:lang w:val="en-US"/>
              </w:rPr>
            </w:pPr>
            <w:r w:rsidRPr="00182C59">
              <w:rPr>
                <w:b/>
                <w:lang w:val="en-US"/>
              </w:rPr>
              <w:t>Start Date</w:t>
            </w:r>
          </w:p>
        </w:tc>
        <w:tc>
          <w:tcPr>
            <w:tcW w:w="3976" w:type="dxa"/>
            <w:tcBorders>
              <w:top w:val="single" w:sz="12" w:space="0" w:color="ADE0EF"/>
              <w:left w:val="single" w:sz="12" w:space="0" w:color="ADE0EF"/>
              <w:bottom w:val="single" w:sz="12" w:space="0" w:color="ADE0EF"/>
              <w:right w:val="single" w:sz="12" w:space="0" w:color="ADE0EF"/>
            </w:tcBorders>
            <w:hideMark/>
          </w:tcPr>
          <w:p w14:paraId="17EEFCAB" w14:textId="23221439" w:rsidR="00616EC5" w:rsidRPr="00182C59" w:rsidRDefault="00C41480" w:rsidP="002F79D0">
            <w:pPr>
              <w:rPr>
                <w:lang w:val="en-US"/>
              </w:rPr>
            </w:pPr>
            <w:r>
              <w:rPr>
                <w:lang w:val="en-US"/>
              </w:rPr>
              <w:t>June 2019</w:t>
            </w:r>
          </w:p>
        </w:tc>
        <w:tc>
          <w:tcPr>
            <w:tcW w:w="1742" w:type="dxa"/>
            <w:tcBorders>
              <w:top w:val="single" w:sz="12" w:space="0" w:color="ADE0EF"/>
              <w:left w:val="single" w:sz="12" w:space="0" w:color="ADE0EF"/>
              <w:bottom w:val="single" w:sz="12" w:space="0" w:color="ADE0EF"/>
              <w:right w:val="single" w:sz="12" w:space="0" w:color="ADE0EF"/>
            </w:tcBorders>
            <w:hideMark/>
          </w:tcPr>
          <w:p w14:paraId="465FE5F7" w14:textId="77777777" w:rsidR="00616EC5" w:rsidRPr="00182C59" w:rsidRDefault="00616EC5" w:rsidP="002F79D0">
            <w:pPr>
              <w:rPr>
                <w:lang w:val="en-US"/>
              </w:rPr>
            </w:pPr>
            <w:r w:rsidRPr="00182C59">
              <w:rPr>
                <w:lang w:val="en-US"/>
              </w:rPr>
              <w:t>End Date</w:t>
            </w:r>
          </w:p>
        </w:tc>
        <w:tc>
          <w:tcPr>
            <w:tcW w:w="1663" w:type="dxa"/>
            <w:tcBorders>
              <w:top w:val="single" w:sz="12" w:space="0" w:color="ADE0EF"/>
              <w:left w:val="single" w:sz="12" w:space="0" w:color="ADE0EF"/>
              <w:bottom w:val="single" w:sz="12" w:space="0" w:color="ADE0EF"/>
              <w:right w:val="single" w:sz="12" w:space="0" w:color="FEFDFD"/>
            </w:tcBorders>
            <w:hideMark/>
          </w:tcPr>
          <w:p w14:paraId="68061742" w14:textId="1420CD36" w:rsidR="00616EC5" w:rsidRPr="00182C59" w:rsidRDefault="00C41480" w:rsidP="002F79D0">
            <w:pPr>
              <w:rPr>
                <w:lang w:val="en-US"/>
              </w:rPr>
            </w:pPr>
            <w:r>
              <w:rPr>
                <w:lang w:val="en-US"/>
              </w:rPr>
              <w:t>July 2021</w:t>
            </w:r>
          </w:p>
        </w:tc>
      </w:tr>
      <w:tr w:rsidR="00616EC5" w:rsidRPr="00182C59" w14:paraId="653CFB64" w14:textId="77777777" w:rsidTr="002F79D0">
        <w:trPr>
          <w:trHeight w:val="885"/>
        </w:trPr>
        <w:tc>
          <w:tcPr>
            <w:tcW w:w="2000" w:type="dxa"/>
            <w:tcBorders>
              <w:top w:val="single" w:sz="12" w:space="0" w:color="ADE0EF"/>
              <w:left w:val="single" w:sz="12" w:space="0" w:color="FEFDFD"/>
              <w:bottom w:val="single" w:sz="12" w:space="0" w:color="ADE0EF"/>
              <w:right w:val="single" w:sz="12" w:space="0" w:color="ADE0EF"/>
            </w:tcBorders>
          </w:tcPr>
          <w:p w14:paraId="2C2DC2D3" w14:textId="77777777" w:rsidR="00616EC5" w:rsidRPr="00182C59" w:rsidRDefault="00616EC5" w:rsidP="002F79D0">
            <w:pPr>
              <w:rPr>
                <w:b/>
                <w:lang w:val="en-US"/>
              </w:rPr>
            </w:pPr>
          </w:p>
          <w:p w14:paraId="7297EBF8" w14:textId="77777777" w:rsidR="00616EC5" w:rsidRPr="00182C59" w:rsidRDefault="00616EC5" w:rsidP="002F79D0">
            <w:pPr>
              <w:rPr>
                <w:b/>
                <w:lang w:val="en-US"/>
              </w:rPr>
            </w:pPr>
            <w:r w:rsidRPr="00182C59">
              <w:rPr>
                <w:b/>
                <w:lang w:val="en-US"/>
              </w:rPr>
              <w:t>Project Description</w:t>
            </w:r>
          </w:p>
        </w:tc>
        <w:tc>
          <w:tcPr>
            <w:tcW w:w="7381" w:type="dxa"/>
            <w:gridSpan w:val="3"/>
            <w:tcBorders>
              <w:top w:val="single" w:sz="12" w:space="0" w:color="ADE0EF"/>
              <w:left w:val="single" w:sz="12" w:space="0" w:color="ADE0EF"/>
              <w:bottom w:val="single" w:sz="12" w:space="0" w:color="ADE0EF"/>
              <w:right w:val="single" w:sz="12" w:space="0" w:color="FEFDFD"/>
            </w:tcBorders>
          </w:tcPr>
          <w:p w14:paraId="494488B2" w14:textId="1DA7F3B9" w:rsidR="00616EC5" w:rsidRPr="00182C59" w:rsidRDefault="00C41480" w:rsidP="002F79D0">
            <w:pPr>
              <w:rPr>
                <w:lang w:val="en-US"/>
              </w:rPr>
            </w:pPr>
            <w:r>
              <w:rPr>
                <w:rStyle w:val="ui-provider"/>
              </w:rPr>
              <w:t>Developing and supporting teams to run and do health checks for python and shell scripts</w:t>
            </w:r>
          </w:p>
        </w:tc>
      </w:tr>
      <w:tr w:rsidR="00616EC5" w:rsidRPr="00182C59" w14:paraId="7644C41F" w14:textId="77777777" w:rsidTr="002F79D0">
        <w:trPr>
          <w:trHeight w:val="1573"/>
        </w:trPr>
        <w:tc>
          <w:tcPr>
            <w:tcW w:w="2000" w:type="dxa"/>
            <w:tcBorders>
              <w:top w:val="single" w:sz="12" w:space="0" w:color="ADE0EF"/>
              <w:left w:val="single" w:sz="12" w:space="0" w:color="FEFDFD"/>
              <w:bottom w:val="single" w:sz="12" w:space="0" w:color="ADE0EF"/>
              <w:right w:val="single" w:sz="12" w:space="0" w:color="ADE0EF"/>
            </w:tcBorders>
          </w:tcPr>
          <w:p w14:paraId="6F85064A" w14:textId="77777777" w:rsidR="00616EC5" w:rsidRPr="00182C59" w:rsidRDefault="00616EC5" w:rsidP="002F79D0">
            <w:pPr>
              <w:rPr>
                <w:b/>
                <w:lang w:val="en-US"/>
              </w:rPr>
            </w:pPr>
          </w:p>
          <w:p w14:paraId="5D4F325A" w14:textId="77777777" w:rsidR="00616EC5" w:rsidRPr="00182C59" w:rsidRDefault="00616EC5" w:rsidP="002F79D0">
            <w:pPr>
              <w:rPr>
                <w:b/>
                <w:lang w:val="en-US"/>
              </w:rPr>
            </w:pPr>
          </w:p>
          <w:p w14:paraId="424B8F12" w14:textId="77777777" w:rsidR="00616EC5" w:rsidRPr="00182C59" w:rsidRDefault="00616EC5" w:rsidP="002F79D0">
            <w:pPr>
              <w:rPr>
                <w:b/>
                <w:lang w:val="en-US"/>
              </w:rPr>
            </w:pPr>
            <w:r w:rsidRPr="00182C59">
              <w:rPr>
                <w:b/>
                <w:lang w:val="en-US"/>
              </w:rPr>
              <w:t>Role &amp; Contribution</w:t>
            </w:r>
          </w:p>
        </w:tc>
        <w:tc>
          <w:tcPr>
            <w:tcW w:w="7381" w:type="dxa"/>
            <w:gridSpan w:val="3"/>
            <w:tcBorders>
              <w:top w:val="single" w:sz="12" w:space="0" w:color="ADE0EF"/>
              <w:left w:val="single" w:sz="12" w:space="0" w:color="ADE0EF"/>
              <w:bottom w:val="single" w:sz="12" w:space="0" w:color="ADE0EF"/>
              <w:right w:val="single" w:sz="12" w:space="0" w:color="FEFDFD"/>
            </w:tcBorders>
            <w:hideMark/>
          </w:tcPr>
          <w:p w14:paraId="365EED11" w14:textId="77777777" w:rsidR="00C41480" w:rsidRPr="00C41480" w:rsidRDefault="00C41480" w:rsidP="00C41480">
            <w:pPr>
              <w:pStyle w:val="ListParagraph"/>
              <w:numPr>
                <w:ilvl w:val="0"/>
                <w:numId w:val="14"/>
              </w:numPr>
              <w:autoSpaceDE w:val="0"/>
              <w:autoSpaceDN w:val="0"/>
              <w:adjustRightInd w:val="0"/>
              <w:spacing w:after="0" w:line="240" w:lineRule="auto"/>
              <w:jc w:val="both"/>
              <w:rPr>
                <w:b/>
                <w:bCs/>
              </w:rPr>
            </w:pPr>
            <w:r w:rsidRPr="00A6395D">
              <w:t>Requirement Analysis: Understanding the requirements.</w:t>
            </w:r>
          </w:p>
          <w:p w14:paraId="72B98010" w14:textId="77777777" w:rsidR="00C41480" w:rsidRPr="00C41480" w:rsidRDefault="00C41480" w:rsidP="00C41480">
            <w:pPr>
              <w:pStyle w:val="ListParagraph"/>
              <w:numPr>
                <w:ilvl w:val="0"/>
                <w:numId w:val="14"/>
              </w:numPr>
              <w:autoSpaceDE w:val="0"/>
              <w:autoSpaceDN w:val="0"/>
              <w:adjustRightInd w:val="0"/>
              <w:spacing w:after="0" w:line="240" w:lineRule="auto"/>
              <w:jc w:val="both"/>
              <w:rPr>
                <w:b/>
                <w:bCs/>
              </w:rPr>
            </w:pPr>
            <w:r w:rsidRPr="00A6395D">
              <w:t>Create the small user stories as per the requirement.</w:t>
            </w:r>
          </w:p>
          <w:p w14:paraId="5172CC50" w14:textId="77777777" w:rsidR="00C41480" w:rsidRPr="00C41480" w:rsidRDefault="00C41480" w:rsidP="00C41480">
            <w:pPr>
              <w:pStyle w:val="ListParagraph"/>
              <w:numPr>
                <w:ilvl w:val="0"/>
                <w:numId w:val="14"/>
              </w:num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/>
                <w:b/>
                <w:bCs/>
                <w:sz w:val="24"/>
                <w:szCs w:val="24"/>
                <w:lang w:val="en-IN" w:eastAsia="en-IN"/>
              </w:rPr>
            </w:pPr>
            <w:r w:rsidRPr="00A6395D">
              <w:t>Participate in project meeting to discuss project progress report every day.</w:t>
            </w:r>
          </w:p>
          <w:p w14:paraId="02223B2C" w14:textId="3C15057C" w:rsidR="00616EC5" w:rsidRPr="00C41480" w:rsidRDefault="00C41480" w:rsidP="00C41480">
            <w:pPr>
              <w:pStyle w:val="ListParagraph"/>
              <w:numPr>
                <w:ilvl w:val="0"/>
                <w:numId w:val="14"/>
              </w:numPr>
              <w:autoSpaceDE w:val="0"/>
              <w:autoSpaceDN w:val="0"/>
              <w:adjustRightInd w:val="0"/>
              <w:spacing w:after="0" w:line="240" w:lineRule="auto"/>
              <w:jc w:val="both"/>
              <w:rPr>
                <w:b/>
                <w:bCs/>
              </w:rPr>
            </w:pPr>
            <w:r w:rsidRPr="00A6395D">
              <w:t>To check machines’ health based on data we had using ML models.</w:t>
            </w:r>
          </w:p>
        </w:tc>
      </w:tr>
      <w:tr w:rsidR="00616EC5" w:rsidRPr="00182C59" w14:paraId="3B59F25C" w14:textId="77777777" w:rsidTr="002F79D0">
        <w:trPr>
          <w:trHeight w:val="393"/>
        </w:trPr>
        <w:tc>
          <w:tcPr>
            <w:tcW w:w="2000" w:type="dxa"/>
            <w:tcBorders>
              <w:top w:val="single" w:sz="12" w:space="0" w:color="ADE0EF"/>
              <w:left w:val="single" w:sz="12" w:space="0" w:color="FEFDFD"/>
              <w:bottom w:val="single" w:sz="12" w:space="0" w:color="ADE0EF"/>
              <w:right w:val="single" w:sz="12" w:space="0" w:color="ADE0EF"/>
            </w:tcBorders>
            <w:hideMark/>
          </w:tcPr>
          <w:p w14:paraId="4724E1DC" w14:textId="77777777" w:rsidR="00616EC5" w:rsidRPr="00182C59" w:rsidRDefault="00616EC5" w:rsidP="002F79D0">
            <w:pPr>
              <w:rPr>
                <w:b/>
                <w:lang w:val="en-US"/>
              </w:rPr>
            </w:pPr>
            <w:r w:rsidRPr="00182C59">
              <w:rPr>
                <w:b/>
                <w:lang w:val="en-US"/>
              </w:rPr>
              <w:t>Technology &amp; Tools</w:t>
            </w:r>
          </w:p>
        </w:tc>
        <w:tc>
          <w:tcPr>
            <w:tcW w:w="7381" w:type="dxa"/>
            <w:gridSpan w:val="3"/>
            <w:tcBorders>
              <w:top w:val="single" w:sz="12" w:space="0" w:color="ADE0EF"/>
              <w:left w:val="single" w:sz="12" w:space="0" w:color="ADE0EF"/>
              <w:bottom w:val="single" w:sz="12" w:space="0" w:color="ADE0EF"/>
              <w:right w:val="single" w:sz="12" w:space="0" w:color="FEFDFD"/>
            </w:tcBorders>
            <w:hideMark/>
          </w:tcPr>
          <w:p w14:paraId="6CF9846B" w14:textId="5F263DA5" w:rsidR="00616EC5" w:rsidRPr="00182C59" w:rsidRDefault="00C41480" w:rsidP="002F79D0">
            <w:pPr>
              <w:rPr>
                <w:lang w:val="en-US"/>
              </w:rPr>
            </w:pPr>
            <w:r>
              <w:rPr>
                <w:rFonts w:ascii="Calibri Light" w:hAnsi="Calibri Light" w:cs="Arial"/>
                <w:color w:val="535353" w:themeColor="text1" w:themeTint="BF"/>
                <w:szCs w:val="22"/>
                <w:lang w:val="en-IN"/>
              </w:rPr>
              <w:t>Power Shell, Excel</w:t>
            </w:r>
          </w:p>
        </w:tc>
      </w:tr>
    </w:tbl>
    <w:p w14:paraId="05C2289C" w14:textId="77777777" w:rsidR="00616EC5" w:rsidRDefault="00616EC5" w:rsidP="00A61AFA"/>
    <w:p w14:paraId="33BDE2DD" w14:textId="77777777" w:rsidR="00182C59" w:rsidRDefault="00182C59" w:rsidP="00A61AFA"/>
    <w:p w14:paraId="73EDAC01" w14:textId="77777777" w:rsidR="00D9561E" w:rsidRPr="00D9561E" w:rsidRDefault="00D9561E" w:rsidP="00D9561E">
      <w:pPr>
        <w:pStyle w:val="Heading1"/>
        <w:tabs>
          <w:tab w:val="center" w:pos="5017"/>
        </w:tabs>
        <w:rPr>
          <w:b/>
          <w:sz w:val="28"/>
          <w:szCs w:val="28"/>
          <w:lang w:val="en-US"/>
        </w:rPr>
      </w:pPr>
      <w:r w:rsidRPr="00D9561E">
        <w:rPr>
          <w:b/>
          <w:sz w:val="28"/>
          <w:szCs w:val="28"/>
          <w:lang w:val="en-US"/>
        </w:rPr>
        <w:t>Educational Qualification</w:t>
      </w:r>
    </w:p>
    <w:tbl>
      <w:tblPr>
        <w:tblW w:w="0" w:type="auto"/>
        <w:tblInd w:w="15" w:type="dxa"/>
        <w:tblBorders>
          <w:top w:val="single" w:sz="12" w:space="0" w:color="FEFDFD"/>
          <w:left w:val="single" w:sz="12" w:space="0" w:color="FEFDFD"/>
          <w:bottom w:val="single" w:sz="12" w:space="0" w:color="FEFDFD"/>
          <w:right w:val="single" w:sz="12" w:space="0" w:color="FEFDFD"/>
          <w:insideH w:val="single" w:sz="12" w:space="0" w:color="FEFDFD"/>
          <w:insideV w:val="single" w:sz="12" w:space="0" w:color="FEFDFD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758"/>
        <w:gridCol w:w="6748"/>
      </w:tblGrid>
      <w:tr w:rsidR="00D9561E" w:rsidRPr="00D9561E" w14:paraId="7C2544A4" w14:textId="77777777">
        <w:trPr>
          <w:trHeight w:val="353"/>
        </w:trPr>
        <w:tc>
          <w:tcPr>
            <w:tcW w:w="2758" w:type="dxa"/>
            <w:tcBorders>
              <w:top w:val="single" w:sz="12" w:space="0" w:color="ADE0EF"/>
              <w:left w:val="single" w:sz="12" w:space="0" w:color="FEFDFD"/>
              <w:bottom w:val="single" w:sz="12" w:space="0" w:color="ADE0EF"/>
              <w:right w:val="single" w:sz="12" w:space="0" w:color="ADE0EF"/>
            </w:tcBorders>
            <w:hideMark/>
          </w:tcPr>
          <w:p w14:paraId="60D8CC95" w14:textId="77777777" w:rsidR="00D9561E" w:rsidRPr="00D9561E" w:rsidRDefault="00D9561E" w:rsidP="00D9561E">
            <w:pPr>
              <w:rPr>
                <w:b/>
                <w:lang w:val="en-US"/>
              </w:rPr>
            </w:pPr>
            <w:r w:rsidRPr="00D9561E">
              <w:rPr>
                <w:b/>
                <w:lang w:val="en-US"/>
              </w:rPr>
              <w:t>Education &amp; Credentials</w:t>
            </w:r>
          </w:p>
        </w:tc>
        <w:tc>
          <w:tcPr>
            <w:tcW w:w="6748" w:type="dxa"/>
            <w:tcBorders>
              <w:top w:val="single" w:sz="12" w:space="0" w:color="ADE0EF"/>
              <w:left w:val="single" w:sz="12" w:space="0" w:color="ADE0EF"/>
              <w:bottom w:val="single" w:sz="12" w:space="0" w:color="ADE0EF"/>
              <w:right w:val="single" w:sz="12" w:space="0" w:color="FEFDFD"/>
            </w:tcBorders>
            <w:hideMark/>
          </w:tcPr>
          <w:p w14:paraId="782D47B8" w14:textId="65153EE4" w:rsidR="00D9561E" w:rsidRPr="00D9561E" w:rsidRDefault="00C41480" w:rsidP="00D9561E">
            <w:pPr>
              <w:rPr>
                <w:lang w:val="en-US"/>
              </w:rPr>
            </w:pPr>
            <w:r w:rsidRPr="4A233D79">
              <w:rPr>
                <w:rFonts w:ascii="Calibri Light" w:eastAsia="Calibri" w:hAnsi="Calibri Light" w:cs="Calibri Light"/>
                <w:color w:val="3C3C3C" w:themeColor="text1" w:themeTint="D9"/>
                <w:sz w:val="22"/>
                <w:szCs w:val="22"/>
              </w:rPr>
              <w:t xml:space="preserve">Bachelor Of Technology </w:t>
            </w:r>
            <w:proofErr w:type="gramStart"/>
            <w:r w:rsidRPr="4A233D79">
              <w:rPr>
                <w:rFonts w:ascii="Calibri Light" w:eastAsia="Calibri" w:hAnsi="Calibri Light" w:cs="Calibri Light"/>
                <w:color w:val="3C3C3C" w:themeColor="text1" w:themeTint="D9"/>
                <w:sz w:val="22"/>
                <w:szCs w:val="22"/>
              </w:rPr>
              <w:t>In</w:t>
            </w:r>
            <w:proofErr w:type="gramEnd"/>
            <w:r w:rsidRPr="4A233D79">
              <w:rPr>
                <w:rFonts w:ascii="Calibri Light" w:eastAsia="Calibri" w:hAnsi="Calibri Light" w:cs="Calibri Light"/>
                <w:color w:val="3C3C3C" w:themeColor="text1" w:themeTint="D9"/>
                <w:sz w:val="22"/>
                <w:szCs w:val="22"/>
              </w:rPr>
              <w:t xml:space="preserve"> Information Technology from Bengal College of Engineering and Technology (Jun 2016-2020) with CGPA -7.95</w:t>
            </w:r>
            <w:r>
              <w:br/>
            </w:r>
            <w:r>
              <w:br/>
            </w:r>
            <w:r w:rsidRPr="4A233D79">
              <w:rPr>
                <w:rFonts w:ascii="Calibri Light" w:eastAsia="Calibri" w:hAnsi="Calibri Light" w:cs="Calibri Light"/>
                <w:color w:val="3C3C3C" w:themeColor="text1" w:themeTint="D9"/>
                <w:sz w:val="22"/>
                <w:szCs w:val="22"/>
              </w:rPr>
              <w:t>Master of technology (2024-2026)</w:t>
            </w:r>
          </w:p>
        </w:tc>
      </w:tr>
    </w:tbl>
    <w:p w14:paraId="7714D0BF" w14:textId="77777777" w:rsidR="00182C59" w:rsidRDefault="00182C59" w:rsidP="00A61AFA"/>
    <w:p w14:paraId="30FAA5AD" w14:textId="7B1C0CCA" w:rsidR="00182C59" w:rsidRDefault="00182C59" w:rsidP="00A61AFA"/>
    <w:p w14:paraId="3980BCA9" w14:textId="77777777" w:rsidR="00182C59" w:rsidRDefault="00182C59" w:rsidP="00A61AFA">
      <w:pPr>
        <w:sectPr w:rsidR="00182C59" w:rsidSect="009E7232">
          <w:headerReference w:type="even" r:id="rId12"/>
          <w:headerReference w:type="default" r:id="rId13"/>
          <w:footerReference w:type="even" r:id="rId14"/>
          <w:footerReference w:type="default" r:id="rId15"/>
          <w:headerReference w:type="first" r:id="rId16"/>
          <w:footerReference w:type="first" r:id="rId17"/>
          <w:pgSz w:w="11906" w:h="16838"/>
          <w:pgMar w:top="1021" w:right="624" w:bottom="851" w:left="624" w:header="624" w:footer="397" w:gutter="0"/>
          <w:pgNumType w:start="0"/>
          <w:cols w:space="708"/>
          <w:titlePg/>
          <w:docGrid w:linePitch="360"/>
        </w:sectPr>
      </w:pPr>
    </w:p>
    <w:p w14:paraId="1AD26681" w14:textId="77777777" w:rsidR="00990F47" w:rsidRDefault="00013C1E" w:rsidP="00A61AFA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58241" behindDoc="0" locked="0" layoutInCell="1" allowOverlap="1" wp14:anchorId="2DBBC1AD" wp14:editId="5AACF006">
                <wp:simplePos x="0" y="0"/>
                <wp:positionH relativeFrom="column">
                  <wp:posOffset>437156</wp:posOffset>
                </wp:positionH>
                <wp:positionV relativeFrom="page">
                  <wp:posOffset>3786505</wp:posOffset>
                </wp:positionV>
                <wp:extent cx="5929630" cy="2574925"/>
                <wp:effectExtent l="0" t="0" r="0" b="0"/>
                <wp:wrapNone/>
                <wp:docPr id="1839377215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29630" cy="25749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1974D70" w14:textId="77777777" w:rsidR="00013C1E" w:rsidRPr="008A7B47" w:rsidRDefault="008A7B47" w:rsidP="008A7B47">
                            <w:pPr>
                              <w:pStyle w:val="Heading3"/>
                            </w:pPr>
                            <w:r w:rsidRPr="008A7B47">
                              <w:t xml:space="preserve">It’s time to </w:t>
                            </w:r>
                            <w:proofErr w:type="spellStart"/>
                            <w:r w:rsidRPr="008A7B47">
                              <w:t>Outcreate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DBBC1AD" id="Text Box 4" o:spid="_x0000_s1027" type="#_x0000_t202" style="position:absolute;margin-left:34.4pt;margin-top:298.15pt;width:466.9pt;height:202.75pt;z-index:25165824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" filled="f" stroked="f" strokeweight=".5pt">
                <v:textbox>
                  <w:txbxContent>
                    <w:p w14:paraId="61974D70" w14:textId="77777777" w:rsidR="00013C1E" w:rsidRPr="008A7B47" w:rsidRDefault="008A7B47" w:rsidP="008A7B47">
                      <w:pPr>
                        <w:pStyle w:val="Heading3"/>
                      </w:pPr>
                      <w:r w:rsidRPr="008A7B47">
                        <w:t xml:space="preserve">It’s time to </w:t>
                      </w:r>
                      <w:proofErr w:type="spellStart"/>
                      <w:r w:rsidRPr="008A7B47">
                        <w:t>Outcreate</w:t>
                      </w:r>
                      <w:proofErr w:type="spellEnd"/>
                    </w:p>
                  </w:txbxContent>
                </v:textbox>
                <w10:wrap anchory="page"/>
              </v:shape>
            </w:pict>
          </mc:Fallback>
        </mc:AlternateContent>
      </w:r>
    </w:p>
    <w:sectPr w:rsidR="00990F47" w:rsidSect="00AA5AE2">
      <w:headerReference w:type="first" r:id="rId18"/>
      <w:pgSz w:w="11906" w:h="16838"/>
      <w:pgMar w:top="1021" w:right="1247" w:bottom="851" w:left="624" w:header="709" w:footer="709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C5D507" w14:textId="77777777" w:rsidR="00080ABE" w:rsidRDefault="00080ABE" w:rsidP="00A61AFA">
      <w:r>
        <w:separator/>
      </w:r>
    </w:p>
  </w:endnote>
  <w:endnote w:type="continuationSeparator" w:id="0">
    <w:p w14:paraId="75F56B5D" w14:textId="77777777" w:rsidR="00080ABE" w:rsidRDefault="00080ABE" w:rsidP="00A61AF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ES Klarheit Grotesk">
    <w:panose1 w:val="00000000000000000000"/>
    <w:charset w:val="00"/>
    <w:family w:val="modern"/>
    <w:notTrueType/>
    <w:pitch w:val="variable"/>
    <w:sig w:usb0="A00000FF" w:usb1="4200E47B" w:usb2="00000000" w:usb3="00000000" w:csb0="00000193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 (Body CS)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Frutiger LT Pro 55 Roman">
    <w:altName w:val="Calibri"/>
    <w:panose1 w:val="020B0602020204020204"/>
    <w:charset w:val="00"/>
    <w:family w:val="swiss"/>
    <w:notTrueType/>
    <w:pitch w:val="variable"/>
    <w:sig w:usb0="800000AF" w:usb1="0000004A" w:usb2="00000000" w:usb3="00000000" w:csb0="0000009B" w:csb1="00000000"/>
  </w:font>
  <w:font w:name="Mangal (Body CS)">
    <w:altName w:val="Mangal"/>
    <w:charset w:val="00"/>
    <w:family w:val="roman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736552528"/>
      <w:docPartObj>
        <w:docPartGallery w:val="Page Numbers (Bottom of Page)"/>
        <w:docPartUnique/>
      </w:docPartObj>
    </w:sdtPr>
    <w:sdtContent>
      <w:p w14:paraId="13DE3DFB" w14:textId="77777777" w:rsidR="009E7232" w:rsidRDefault="009E7232" w:rsidP="002E5565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</w:rPr>
          <w:fldChar w:fldCharType="end"/>
        </w:r>
      </w:p>
    </w:sdtContent>
  </w:sdt>
  <w:p w14:paraId="4FFC9036" w14:textId="77777777" w:rsidR="009E7232" w:rsidRDefault="009E7232" w:rsidP="009E7232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916313614"/>
      <w:docPartObj>
        <w:docPartGallery w:val="Page Numbers (Bottom of Page)"/>
        <w:docPartUnique/>
      </w:docPartObj>
    </w:sdtPr>
    <w:sdtContent>
      <w:p w14:paraId="43C358A8" w14:textId="77777777" w:rsidR="009E7232" w:rsidRDefault="009E7232" w:rsidP="002E5565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</w:rPr>
          <w:t>1</w:t>
        </w:r>
        <w:r>
          <w:rPr>
            <w:rStyle w:val="PageNumber"/>
          </w:rPr>
          <w:fldChar w:fldCharType="end"/>
        </w:r>
      </w:p>
    </w:sdtContent>
  </w:sdt>
  <w:sdt>
    <w:sdtPr>
      <w:rPr>
        <w:caps/>
        <w:color w:val="FF5E4F" w:themeColor="accent1"/>
        <w:sz w:val="28"/>
        <w:szCs w:val="28"/>
      </w:rPr>
      <w:alias w:val="Date"/>
      <w:tag w:val=""/>
      <w:id w:val="854302942"/>
      <w:showingPlcHdr/>
      <w:dataBinding w:prefixMappings="xmlns:ns0='http://schemas.microsoft.com/office/2006/coverPageProps' " w:xpath="/ns0:CoverPageProperties[1]/ns0:PublishDate[1]" w:storeItemID="{55AF091B-3C7A-41E3-B477-F2FDAA23CFDA}"/>
      <w:date>
        <w:dateFormat w:val="MMMM d, yyyy"/>
        <w:lid w:val="en-US"/>
        <w:storeMappedDataAs w:val="dateTime"/>
        <w:calendar w:val="gregorian"/>
      </w:date>
    </w:sdtPr>
    <w:sdtContent>
      <w:p w14:paraId="382CF0EF" w14:textId="7DC66CFD" w:rsidR="009E7232" w:rsidRPr="009E7232" w:rsidRDefault="00D9561E" w:rsidP="009E7232">
        <w:pPr>
          <w:pStyle w:val="NoSpacing"/>
          <w:rPr>
            <w:rFonts w:eastAsiaTheme="minorHAnsi"/>
            <w:caps/>
            <w:color w:val="FF5E4F" w:themeColor="accent1"/>
            <w:kern w:val="2"/>
            <w:sz w:val="28"/>
            <w:szCs w:val="28"/>
            <w:lang w:eastAsia="en-US"/>
            <w14:ligatures w14:val="standardContextual"/>
          </w:rPr>
        </w:pPr>
        <w:r>
          <w:rPr>
            <w:caps/>
            <w:color w:val="FF5E4F" w:themeColor="accent1"/>
            <w:sz w:val="28"/>
            <w:szCs w:val="28"/>
          </w:rPr>
          <w:t xml:space="preserve">     </w:t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1FA11F" w14:textId="77777777" w:rsidR="00990F47" w:rsidRDefault="00990F47" w:rsidP="009E7232">
    <w:pPr>
      <w:pStyle w:val="Footer"/>
    </w:pPr>
  </w:p>
  <w:p w14:paraId="2A7510DC" w14:textId="77777777" w:rsidR="00013C1E" w:rsidRDefault="00013C1E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988886" w14:textId="77777777" w:rsidR="00080ABE" w:rsidRDefault="00080ABE" w:rsidP="00A61AFA">
      <w:r>
        <w:separator/>
      </w:r>
    </w:p>
  </w:footnote>
  <w:footnote w:type="continuationSeparator" w:id="0">
    <w:p w14:paraId="10849342" w14:textId="77777777" w:rsidR="00080ABE" w:rsidRDefault="00080ABE" w:rsidP="00A61AF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F0A499" w14:textId="77777777" w:rsidR="00990F47" w:rsidRDefault="00990F47" w:rsidP="009E7232">
    <w:pPr>
      <w:pStyle w:val="Header"/>
    </w:pPr>
  </w:p>
  <w:p w14:paraId="52E769A8" w14:textId="77777777" w:rsidR="00013C1E" w:rsidRDefault="00013C1E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D0A7E5" w14:textId="5F04E1BF" w:rsidR="009E7232" w:rsidRDefault="009E7232" w:rsidP="009E7232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63363" behindDoc="0" locked="0" layoutInCell="1" allowOverlap="1" wp14:anchorId="05F207AC" wp14:editId="111F3FDC">
              <wp:simplePos x="0" y="0"/>
              <wp:positionH relativeFrom="column">
                <wp:posOffset>6388100</wp:posOffset>
              </wp:positionH>
              <wp:positionV relativeFrom="paragraph">
                <wp:posOffset>-21590</wp:posOffset>
              </wp:positionV>
              <wp:extent cx="409575" cy="108975"/>
              <wp:effectExtent l="0" t="0" r="0" b="5715"/>
              <wp:wrapNone/>
              <wp:docPr id="734683161" name="Freeform 1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spect="1"/>
                    </wps:cNvSpPr>
                    <wps:spPr>
                      <a:xfrm>
                        <a:off x="0" y="0"/>
                        <a:ext cx="409575" cy="108975"/>
                      </a:xfrm>
                      <a:custGeom>
                        <a:avLst/>
                        <a:gdLst>
                          <a:gd name="csX0" fmla="*/ 5508335 w 9180722"/>
                          <a:gd name="csY0" fmla="*/ 0 h 2450370"/>
                          <a:gd name="csX1" fmla="*/ 6634283 w 9180722"/>
                          <a:gd name="csY1" fmla="*/ 0 h 2450370"/>
                          <a:gd name="csX2" fmla="*/ 6725356 w 9180722"/>
                          <a:gd name="csY2" fmla="*/ 61994 h 2450370"/>
                          <a:gd name="csX3" fmla="*/ 7344528 w 9180722"/>
                          <a:gd name="csY3" fmla="*/ 1635132 h 2450370"/>
                          <a:gd name="csX4" fmla="*/ 7963701 w 9180722"/>
                          <a:gd name="csY4" fmla="*/ 61994 h 2450370"/>
                          <a:gd name="csX5" fmla="*/ 8054774 w 9180722"/>
                          <a:gd name="csY5" fmla="*/ 0 h 2450370"/>
                          <a:gd name="csX6" fmla="*/ 9180722 w 9180722"/>
                          <a:gd name="csY6" fmla="*/ 0 h 2450370"/>
                          <a:gd name="csX7" fmla="*/ 9180722 w 9180722"/>
                          <a:gd name="csY7" fmla="*/ 2450370 h 2450370"/>
                          <a:gd name="csX8" fmla="*/ 8568649 w 9180722"/>
                          <a:gd name="csY8" fmla="*/ 2450370 h 2450370"/>
                          <a:gd name="csX9" fmla="*/ 8568649 w 9180722"/>
                          <a:gd name="csY9" fmla="*/ 712568 h 2450370"/>
                          <a:gd name="csX10" fmla="*/ 8379649 w 9180722"/>
                          <a:gd name="csY10" fmla="*/ 676547 h 2450370"/>
                          <a:gd name="csX11" fmla="*/ 7705882 w 9180722"/>
                          <a:gd name="csY11" fmla="*/ 2388131 h 2450370"/>
                          <a:gd name="csX12" fmla="*/ 7614809 w 9180722"/>
                          <a:gd name="csY12" fmla="*/ 2450125 h 2450370"/>
                          <a:gd name="csX13" fmla="*/ 7074248 w 9180722"/>
                          <a:gd name="csY13" fmla="*/ 2450125 h 2450370"/>
                          <a:gd name="csX14" fmla="*/ 6983175 w 9180722"/>
                          <a:gd name="csY14" fmla="*/ 2388131 h 2450370"/>
                          <a:gd name="csX15" fmla="*/ 6309408 w 9180722"/>
                          <a:gd name="csY15" fmla="*/ 676547 h 2450370"/>
                          <a:gd name="csX16" fmla="*/ 6120407 w 9180722"/>
                          <a:gd name="csY16" fmla="*/ 712568 h 2450370"/>
                          <a:gd name="csX17" fmla="*/ 6120407 w 9180722"/>
                          <a:gd name="csY17" fmla="*/ 2450370 h 2450370"/>
                          <a:gd name="csX18" fmla="*/ 5508335 w 9180722"/>
                          <a:gd name="csY18" fmla="*/ 2450370 h 2450370"/>
                          <a:gd name="csX19" fmla="*/ 1958363 w 9180722"/>
                          <a:gd name="csY19" fmla="*/ 0 h 2450370"/>
                          <a:gd name="csX20" fmla="*/ 5018672 w 9180722"/>
                          <a:gd name="csY20" fmla="*/ 0 h 2450370"/>
                          <a:gd name="csX21" fmla="*/ 5018672 w 9180722"/>
                          <a:gd name="csY21" fmla="*/ 612593 h 2450370"/>
                          <a:gd name="csX22" fmla="*/ 3941443 w 9180722"/>
                          <a:gd name="csY22" fmla="*/ 612593 h 2450370"/>
                          <a:gd name="csX23" fmla="*/ 3794552 w 9180722"/>
                          <a:gd name="csY23" fmla="*/ 759615 h 2450370"/>
                          <a:gd name="csX24" fmla="*/ 3794552 w 9180722"/>
                          <a:gd name="csY24" fmla="*/ 2450370 h 2450370"/>
                          <a:gd name="csX25" fmla="*/ 3182479 w 9180722"/>
                          <a:gd name="csY25" fmla="*/ 2450370 h 2450370"/>
                          <a:gd name="csX26" fmla="*/ 3182479 w 9180722"/>
                          <a:gd name="csY26" fmla="*/ 759615 h 2450370"/>
                          <a:gd name="csX27" fmla="*/ 3035587 w 9180722"/>
                          <a:gd name="csY27" fmla="*/ 612593 h 2450370"/>
                          <a:gd name="csX28" fmla="*/ 1958363 w 9180722"/>
                          <a:gd name="csY28" fmla="*/ 612593 h 2450370"/>
                          <a:gd name="csX29" fmla="*/ 0 w 9180722"/>
                          <a:gd name="csY29" fmla="*/ 0 h 2450370"/>
                          <a:gd name="csX30" fmla="*/ 612065 w 9180722"/>
                          <a:gd name="csY30" fmla="*/ 0 h 2450370"/>
                          <a:gd name="csX31" fmla="*/ 612065 w 9180722"/>
                          <a:gd name="csY31" fmla="*/ 1740008 h 2450370"/>
                          <a:gd name="csX32" fmla="*/ 611818 w 9180722"/>
                          <a:gd name="csY32" fmla="*/ 1739763 h 2450370"/>
                          <a:gd name="csX33" fmla="*/ 709751 w 9180722"/>
                          <a:gd name="csY33" fmla="*/ 1837778 h 2450370"/>
                          <a:gd name="csX34" fmla="*/ 2448266 w 9180722"/>
                          <a:gd name="csY34" fmla="*/ 1837778 h 2450370"/>
                          <a:gd name="csX35" fmla="*/ 2448266 w 9180722"/>
                          <a:gd name="csY35" fmla="*/ 2450370 h 2450370"/>
                          <a:gd name="csX36" fmla="*/ 612065 w 9180722"/>
                          <a:gd name="csY36" fmla="*/ 2450370 h 2450370"/>
                          <a:gd name="csX37" fmla="*/ 0 w 9180722"/>
                          <a:gd name="csY37" fmla="*/ 1837778 h 2450370"/>
                        </a:gdLst>
                        <a:ahLst/>
                        <a:cxnLst>
                          <a:cxn ang="0">
                            <a:pos x="csX0" y="csY0"/>
                          </a:cxn>
                          <a:cxn ang="0">
                            <a:pos x="csX1" y="csY1"/>
                          </a:cxn>
                          <a:cxn ang="0">
                            <a:pos x="csX2" y="csY2"/>
                          </a:cxn>
                          <a:cxn ang="0">
                            <a:pos x="csX3" y="csY3"/>
                          </a:cxn>
                          <a:cxn ang="0">
                            <a:pos x="csX4" y="csY4"/>
                          </a:cxn>
                          <a:cxn ang="0">
                            <a:pos x="csX5" y="csY5"/>
                          </a:cxn>
                          <a:cxn ang="0">
                            <a:pos x="csX6" y="csY6"/>
                          </a:cxn>
                          <a:cxn ang="0">
                            <a:pos x="csX7" y="csY7"/>
                          </a:cxn>
                          <a:cxn ang="0">
                            <a:pos x="csX8" y="csY8"/>
                          </a:cxn>
                          <a:cxn ang="0">
                            <a:pos x="csX9" y="csY9"/>
                          </a:cxn>
                          <a:cxn ang="0">
                            <a:pos x="csX10" y="csY10"/>
                          </a:cxn>
                          <a:cxn ang="0">
                            <a:pos x="csX11" y="csY11"/>
                          </a:cxn>
                          <a:cxn ang="0">
                            <a:pos x="csX12" y="csY12"/>
                          </a:cxn>
                          <a:cxn ang="0">
                            <a:pos x="csX13" y="csY13"/>
                          </a:cxn>
                          <a:cxn ang="0">
                            <a:pos x="csX14" y="csY14"/>
                          </a:cxn>
                          <a:cxn ang="0">
                            <a:pos x="csX15" y="csY15"/>
                          </a:cxn>
                          <a:cxn ang="0">
                            <a:pos x="csX16" y="csY16"/>
                          </a:cxn>
                          <a:cxn ang="0">
                            <a:pos x="csX17" y="csY17"/>
                          </a:cxn>
                          <a:cxn ang="0">
                            <a:pos x="csX18" y="csY18"/>
                          </a:cxn>
                          <a:cxn ang="0">
                            <a:pos x="csX19" y="csY19"/>
                          </a:cxn>
                          <a:cxn ang="0">
                            <a:pos x="csX20" y="csY20"/>
                          </a:cxn>
                          <a:cxn ang="0">
                            <a:pos x="csX21" y="csY21"/>
                          </a:cxn>
                          <a:cxn ang="0">
                            <a:pos x="csX22" y="csY22"/>
                          </a:cxn>
                          <a:cxn ang="0">
                            <a:pos x="csX23" y="csY23"/>
                          </a:cxn>
                          <a:cxn ang="0">
                            <a:pos x="csX24" y="csY24"/>
                          </a:cxn>
                          <a:cxn ang="0">
                            <a:pos x="csX25" y="csY25"/>
                          </a:cxn>
                          <a:cxn ang="0">
                            <a:pos x="csX26" y="csY26"/>
                          </a:cxn>
                          <a:cxn ang="0">
                            <a:pos x="csX27" y="csY27"/>
                          </a:cxn>
                          <a:cxn ang="0">
                            <a:pos x="csX28" y="csY28"/>
                          </a:cxn>
                          <a:cxn ang="0">
                            <a:pos x="csX29" y="csY29"/>
                          </a:cxn>
                          <a:cxn ang="0">
                            <a:pos x="csX30" y="csY30"/>
                          </a:cxn>
                          <a:cxn ang="0">
                            <a:pos x="csX31" y="csY31"/>
                          </a:cxn>
                          <a:cxn ang="0">
                            <a:pos x="csX32" y="csY32"/>
                          </a:cxn>
                          <a:cxn ang="0">
                            <a:pos x="csX33" y="csY33"/>
                          </a:cxn>
                          <a:cxn ang="0">
                            <a:pos x="csX34" y="csY34"/>
                          </a:cxn>
                          <a:cxn ang="0">
                            <a:pos x="csX35" y="csY35"/>
                          </a:cxn>
                          <a:cxn ang="0">
                            <a:pos x="csX36" y="csY36"/>
                          </a:cxn>
                          <a:cxn ang="0">
                            <a:pos x="csX37" y="csY37"/>
                          </a:cxn>
                        </a:cxnLst>
                        <a:rect l="l" t="t" r="r" b="b"/>
                        <a:pathLst>
                          <a:path w="9180722" h="2450370">
                            <a:moveTo>
                              <a:pt x="5508335" y="0"/>
                            </a:moveTo>
                            <a:lnTo>
                              <a:pt x="6634283" y="0"/>
                            </a:lnTo>
                            <a:cubicBezTo>
                              <a:pt x="6674434" y="0"/>
                              <a:pt x="6710667" y="24504"/>
                              <a:pt x="6725356" y="61994"/>
                            </a:cubicBezTo>
                            <a:lnTo>
                              <a:pt x="7344528" y="1635132"/>
                            </a:lnTo>
                            <a:lnTo>
                              <a:pt x="7963701" y="61994"/>
                            </a:lnTo>
                            <a:cubicBezTo>
                              <a:pt x="7978390" y="24749"/>
                              <a:pt x="8014623" y="0"/>
                              <a:pt x="8054774" y="0"/>
                            </a:cubicBezTo>
                            <a:lnTo>
                              <a:pt x="9180722" y="0"/>
                            </a:lnTo>
                            <a:lnTo>
                              <a:pt x="9180722" y="2450370"/>
                            </a:lnTo>
                            <a:lnTo>
                              <a:pt x="8568649" y="2450370"/>
                            </a:lnTo>
                            <a:lnTo>
                              <a:pt x="8568649" y="712568"/>
                            </a:lnTo>
                            <a:cubicBezTo>
                              <a:pt x="8568649" y="604261"/>
                              <a:pt x="8419309" y="575837"/>
                              <a:pt x="8379649" y="676547"/>
                            </a:cubicBezTo>
                            <a:lnTo>
                              <a:pt x="7705882" y="2388131"/>
                            </a:lnTo>
                            <a:cubicBezTo>
                              <a:pt x="7691192" y="2425376"/>
                              <a:pt x="7654959" y="2450125"/>
                              <a:pt x="7614809" y="2450125"/>
                            </a:cubicBezTo>
                            <a:lnTo>
                              <a:pt x="7074248" y="2450125"/>
                            </a:lnTo>
                            <a:cubicBezTo>
                              <a:pt x="7034097" y="2450125"/>
                              <a:pt x="6997865" y="2425621"/>
                              <a:pt x="6983175" y="2388131"/>
                            </a:cubicBezTo>
                            <a:lnTo>
                              <a:pt x="6309408" y="676547"/>
                            </a:lnTo>
                            <a:cubicBezTo>
                              <a:pt x="6269747" y="576082"/>
                              <a:pt x="6120407" y="604261"/>
                              <a:pt x="6120407" y="712568"/>
                            </a:cubicBezTo>
                            <a:lnTo>
                              <a:pt x="6120407" y="2450370"/>
                            </a:lnTo>
                            <a:lnTo>
                              <a:pt x="5508335" y="2450370"/>
                            </a:lnTo>
                            <a:close/>
                            <a:moveTo>
                              <a:pt x="1958363" y="0"/>
                            </a:moveTo>
                            <a:lnTo>
                              <a:pt x="5018672" y="0"/>
                            </a:lnTo>
                            <a:lnTo>
                              <a:pt x="5018672" y="612593"/>
                            </a:lnTo>
                            <a:lnTo>
                              <a:pt x="3941443" y="612593"/>
                            </a:lnTo>
                            <a:cubicBezTo>
                              <a:pt x="3860408" y="612593"/>
                              <a:pt x="3794552" y="678507"/>
                              <a:pt x="3794552" y="759615"/>
                            </a:cubicBezTo>
                            <a:lnTo>
                              <a:pt x="3794552" y="2450370"/>
                            </a:lnTo>
                            <a:lnTo>
                              <a:pt x="3182479" y="2450370"/>
                            </a:lnTo>
                            <a:lnTo>
                              <a:pt x="3182479" y="759615"/>
                            </a:lnTo>
                            <a:cubicBezTo>
                              <a:pt x="3182479" y="678507"/>
                              <a:pt x="3116623" y="612593"/>
                              <a:pt x="3035587" y="612593"/>
                            </a:cubicBezTo>
                            <a:lnTo>
                              <a:pt x="1958363" y="612593"/>
                            </a:lnTo>
                            <a:close/>
                            <a:moveTo>
                              <a:pt x="0" y="0"/>
                            </a:moveTo>
                            <a:lnTo>
                              <a:pt x="612065" y="0"/>
                            </a:lnTo>
                            <a:lnTo>
                              <a:pt x="612065" y="1740008"/>
                            </a:lnTo>
                            <a:lnTo>
                              <a:pt x="611818" y="1739763"/>
                            </a:lnTo>
                            <a:cubicBezTo>
                              <a:pt x="611818" y="1793916"/>
                              <a:pt x="655643" y="1837778"/>
                              <a:pt x="709751" y="1837778"/>
                            </a:cubicBezTo>
                            <a:lnTo>
                              <a:pt x="2448266" y="1837778"/>
                            </a:lnTo>
                            <a:lnTo>
                              <a:pt x="2448266" y="2450370"/>
                            </a:lnTo>
                            <a:lnTo>
                              <a:pt x="612065" y="2450370"/>
                            </a:lnTo>
                            <a:cubicBezTo>
                              <a:pt x="273960" y="2450370"/>
                              <a:pt x="0" y="2176174"/>
                              <a:pt x="0" y="1837778"/>
                            </a:cubicBezTo>
                            <a:close/>
                          </a:path>
                        </a:pathLst>
                      </a:custGeom>
                      <a:solidFill>
                        <a:schemeClr val="accent1"/>
                      </a:solidFill>
                      <a:ln w="24460" cap="flat">
                        <a:noFill/>
                        <a:prstDash val="solid"/>
                        <a:miter/>
                      </a:ln>
                    </wps:spPr>
                    <wps:bodyPr wrap="square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2BA0FB86" id="Freeform 11" o:spid="_x0000_s1026" style="position:absolute;margin-left:503pt;margin-top:-1.7pt;width:32.25pt;height:8.6pt;z-index:251663363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coordsize="9180722,24503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" path="m5508335,l6634283,v40151,,76384,24504,91073,61994l7344528,1635132,7963701,61994c7978390,24749,8014623,,8054774,l9180722,r,2450370l8568649,2450370r,-1737802c8568649,604261,8419309,575837,8379649,676547l7705882,2388131v-14690,37245,-50923,61994,-91073,61994l7074248,2450125v-40151,,-76383,-24504,-91073,-61994l6309408,676547v-39661,-100465,-189001,-72286,-189001,36021l6120407,2450370r-612072,l5508335,xm1958363,l5018672,r,612593l3941443,612593v-81035,,-146891,65914,-146891,147022l3794552,2450370r-612073,l3182479,759615v,-81108,-65856,-147022,-146892,-147022l1958363,612593,1958363,xm,l612065,r,1740008l611818,1739763v,54153,43825,98015,97933,98015l2448266,1837778r,612592l612065,2450370c273960,2450370,,2176174,,1837778l,xe" fillcolor="#ff5e4f [3204]" stroked="f" strokeweight=".67944mm">
              <v:stroke joinstyle="miter"/>
              <v:path arrowok="t" o:connecttype="custom" o:connectlocs="245741,0;295972,0;300035,2757;327658,72719;355281,2757;359344,0;409575,0;409575,108975;382269,108975;382269,31690;373837,30088;343779,106207;339716,108964;315600,108964;311537,106207;281478,30088;273047,31690;273047,108975;245741,108975;87367,0;223896,0;223896,27244;175838,27244;169284,33782;169284,108975;141978,108975;141978,33782;135425,27244;87367,27244;0,0;27306,0;27306,77383;27295,77372;31664,81731;109223,81731;109223,108975;27306,108975;0,81731" o:connectangles="0,0,0,0,0,0,0,0,0,0,0,0,0,0,0,0,0,0,0,0,0,0,0,0,0,0,0,0,0,0,0,0,0,0,0,0,0,0"/>
              <o:lock v:ext="edit" aspectratio="t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8B5D4E" w14:textId="77777777" w:rsidR="00E61DF2" w:rsidRDefault="007D5B40" w:rsidP="009E7232">
    <w:pPr>
      <w:pStyle w:val="Header"/>
    </w:pPr>
    <w:r>
      <w:rPr>
        <w:noProof/>
      </w:rPr>
      <mc:AlternateContent>
        <mc:Choice Requires="wpg">
          <w:drawing>
            <wp:anchor distT="0" distB="0" distL="114300" distR="114300" simplePos="0" relativeHeight="251658243" behindDoc="0" locked="0" layoutInCell="1" allowOverlap="1" wp14:anchorId="6A0C0254" wp14:editId="2ECCEC58">
              <wp:simplePos x="0" y="0"/>
              <wp:positionH relativeFrom="column">
                <wp:posOffset>-40640</wp:posOffset>
              </wp:positionH>
              <wp:positionV relativeFrom="paragraph">
                <wp:posOffset>-74507</wp:posOffset>
              </wp:positionV>
              <wp:extent cx="6830060" cy="328562"/>
              <wp:effectExtent l="0" t="0" r="2540" b="1905"/>
              <wp:wrapNone/>
              <wp:docPr id="1180413814" name="Group 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830060" cy="328562"/>
                        <a:chOff x="355724" y="375042"/>
                        <a:chExt cx="6830165" cy="328760"/>
                      </a:xfrm>
                    </wpg:grpSpPr>
                    <wps:wsp>
                      <wps:cNvPr id="149801397" name="Freeform 11"/>
                      <wps:cNvSpPr>
                        <a:spLocks noChangeAspect="1"/>
                      </wps:cNvSpPr>
                      <wps:spPr>
                        <a:xfrm>
                          <a:off x="6098876" y="414068"/>
                          <a:ext cx="1087013" cy="289734"/>
                        </a:xfrm>
                        <a:custGeom>
                          <a:avLst/>
                          <a:gdLst>
                            <a:gd name="csX0" fmla="*/ 5508335 w 9180722"/>
                            <a:gd name="csY0" fmla="*/ 0 h 2450370"/>
                            <a:gd name="csX1" fmla="*/ 6634283 w 9180722"/>
                            <a:gd name="csY1" fmla="*/ 0 h 2450370"/>
                            <a:gd name="csX2" fmla="*/ 6725356 w 9180722"/>
                            <a:gd name="csY2" fmla="*/ 61994 h 2450370"/>
                            <a:gd name="csX3" fmla="*/ 7344528 w 9180722"/>
                            <a:gd name="csY3" fmla="*/ 1635132 h 2450370"/>
                            <a:gd name="csX4" fmla="*/ 7963701 w 9180722"/>
                            <a:gd name="csY4" fmla="*/ 61994 h 2450370"/>
                            <a:gd name="csX5" fmla="*/ 8054774 w 9180722"/>
                            <a:gd name="csY5" fmla="*/ 0 h 2450370"/>
                            <a:gd name="csX6" fmla="*/ 9180722 w 9180722"/>
                            <a:gd name="csY6" fmla="*/ 0 h 2450370"/>
                            <a:gd name="csX7" fmla="*/ 9180722 w 9180722"/>
                            <a:gd name="csY7" fmla="*/ 2450370 h 2450370"/>
                            <a:gd name="csX8" fmla="*/ 8568649 w 9180722"/>
                            <a:gd name="csY8" fmla="*/ 2450370 h 2450370"/>
                            <a:gd name="csX9" fmla="*/ 8568649 w 9180722"/>
                            <a:gd name="csY9" fmla="*/ 712568 h 2450370"/>
                            <a:gd name="csX10" fmla="*/ 8379649 w 9180722"/>
                            <a:gd name="csY10" fmla="*/ 676547 h 2450370"/>
                            <a:gd name="csX11" fmla="*/ 7705882 w 9180722"/>
                            <a:gd name="csY11" fmla="*/ 2388131 h 2450370"/>
                            <a:gd name="csX12" fmla="*/ 7614809 w 9180722"/>
                            <a:gd name="csY12" fmla="*/ 2450125 h 2450370"/>
                            <a:gd name="csX13" fmla="*/ 7074248 w 9180722"/>
                            <a:gd name="csY13" fmla="*/ 2450125 h 2450370"/>
                            <a:gd name="csX14" fmla="*/ 6983175 w 9180722"/>
                            <a:gd name="csY14" fmla="*/ 2388131 h 2450370"/>
                            <a:gd name="csX15" fmla="*/ 6309408 w 9180722"/>
                            <a:gd name="csY15" fmla="*/ 676547 h 2450370"/>
                            <a:gd name="csX16" fmla="*/ 6120407 w 9180722"/>
                            <a:gd name="csY16" fmla="*/ 712568 h 2450370"/>
                            <a:gd name="csX17" fmla="*/ 6120407 w 9180722"/>
                            <a:gd name="csY17" fmla="*/ 2450370 h 2450370"/>
                            <a:gd name="csX18" fmla="*/ 5508335 w 9180722"/>
                            <a:gd name="csY18" fmla="*/ 2450370 h 2450370"/>
                            <a:gd name="csX19" fmla="*/ 1958363 w 9180722"/>
                            <a:gd name="csY19" fmla="*/ 0 h 2450370"/>
                            <a:gd name="csX20" fmla="*/ 5018672 w 9180722"/>
                            <a:gd name="csY20" fmla="*/ 0 h 2450370"/>
                            <a:gd name="csX21" fmla="*/ 5018672 w 9180722"/>
                            <a:gd name="csY21" fmla="*/ 612593 h 2450370"/>
                            <a:gd name="csX22" fmla="*/ 3941443 w 9180722"/>
                            <a:gd name="csY22" fmla="*/ 612593 h 2450370"/>
                            <a:gd name="csX23" fmla="*/ 3794552 w 9180722"/>
                            <a:gd name="csY23" fmla="*/ 759615 h 2450370"/>
                            <a:gd name="csX24" fmla="*/ 3794552 w 9180722"/>
                            <a:gd name="csY24" fmla="*/ 2450370 h 2450370"/>
                            <a:gd name="csX25" fmla="*/ 3182479 w 9180722"/>
                            <a:gd name="csY25" fmla="*/ 2450370 h 2450370"/>
                            <a:gd name="csX26" fmla="*/ 3182479 w 9180722"/>
                            <a:gd name="csY26" fmla="*/ 759615 h 2450370"/>
                            <a:gd name="csX27" fmla="*/ 3035587 w 9180722"/>
                            <a:gd name="csY27" fmla="*/ 612593 h 2450370"/>
                            <a:gd name="csX28" fmla="*/ 1958363 w 9180722"/>
                            <a:gd name="csY28" fmla="*/ 612593 h 2450370"/>
                            <a:gd name="csX29" fmla="*/ 0 w 9180722"/>
                            <a:gd name="csY29" fmla="*/ 0 h 2450370"/>
                            <a:gd name="csX30" fmla="*/ 612065 w 9180722"/>
                            <a:gd name="csY30" fmla="*/ 0 h 2450370"/>
                            <a:gd name="csX31" fmla="*/ 612065 w 9180722"/>
                            <a:gd name="csY31" fmla="*/ 1740008 h 2450370"/>
                            <a:gd name="csX32" fmla="*/ 611818 w 9180722"/>
                            <a:gd name="csY32" fmla="*/ 1739763 h 2450370"/>
                            <a:gd name="csX33" fmla="*/ 709751 w 9180722"/>
                            <a:gd name="csY33" fmla="*/ 1837778 h 2450370"/>
                            <a:gd name="csX34" fmla="*/ 2448266 w 9180722"/>
                            <a:gd name="csY34" fmla="*/ 1837778 h 2450370"/>
                            <a:gd name="csX35" fmla="*/ 2448266 w 9180722"/>
                            <a:gd name="csY35" fmla="*/ 2450370 h 2450370"/>
                            <a:gd name="csX36" fmla="*/ 612065 w 9180722"/>
                            <a:gd name="csY36" fmla="*/ 2450370 h 2450370"/>
                            <a:gd name="csX37" fmla="*/ 0 w 9180722"/>
                            <a:gd name="csY37" fmla="*/ 1837778 h 2450370"/>
                          </a:gdLst>
                          <a:ahLst/>
                          <a:cxnLst>
                            <a:cxn ang="0">
                              <a:pos x="csX0" y="csY0"/>
                            </a:cxn>
                            <a:cxn ang="0">
                              <a:pos x="csX1" y="csY1"/>
                            </a:cxn>
                            <a:cxn ang="0">
                              <a:pos x="csX2" y="csY2"/>
                            </a:cxn>
                            <a:cxn ang="0">
                              <a:pos x="csX3" y="csY3"/>
                            </a:cxn>
                            <a:cxn ang="0">
                              <a:pos x="csX4" y="csY4"/>
                            </a:cxn>
                            <a:cxn ang="0">
                              <a:pos x="csX5" y="csY5"/>
                            </a:cxn>
                            <a:cxn ang="0">
                              <a:pos x="csX6" y="csY6"/>
                            </a:cxn>
                            <a:cxn ang="0">
                              <a:pos x="csX7" y="csY7"/>
                            </a:cxn>
                            <a:cxn ang="0">
                              <a:pos x="csX8" y="csY8"/>
                            </a:cxn>
                            <a:cxn ang="0">
                              <a:pos x="csX9" y="csY9"/>
                            </a:cxn>
                            <a:cxn ang="0">
                              <a:pos x="csX10" y="csY10"/>
                            </a:cxn>
                            <a:cxn ang="0">
                              <a:pos x="csX11" y="csY11"/>
                            </a:cxn>
                            <a:cxn ang="0">
                              <a:pos x="csX12" y="csY12"/>
                            </a:cxn>
                            <a:cxn ang="0">
                              <a:pos x="csX13" y="csY13"/>
                            </a:cxn>
                            <a:cxn ang="0">
                              <a:pos x="csX14" y="csY14"/>
                            </a:cxn>
                            <a:cxn ang="0">
                              <a:pos x="csX15" y="csY15"/>
                            </a:cxn>
                            <a:cxn ang="0">
                              <a:pos x="csX16" y="csY16"/>
                            </a:cxn>
                            <a:cxn ang="0">
                              <a:pos x="csX17" y="csY17"/>
                            </a:cxn>
                            <a:cxn ang="0">
                              <a:pos x="csX18" y="csY18"/>
                            </a:cxn>
                            <a:cxn ang="0">
                              <a:pos x="csX19" y="csY19"/>
                            </a:cxn>
                            <a:cxn ang="0">
                              <a:pos x="csX20" y="csY20"/>
                            </a:cxn>
                            <a:cxn ang="0">
                              <a:pos x="csX21" y="csY21"/>
                            </a:cxn>
                            <a:cxn ang="0">
                              <a:pos x="csX22" y="csY22"/>
                            </a:cxn>
                            <a:cxn ang="0">
                              <a:pos x="csX23" y="csY23"/>
                            </a:cxn>
                            <a:cxn ang="0">
                              <a:pos x="csX24" y="csY24"/>
                            </a:cxn>
                            <a:cxn ang="0">
                              <a:pos x="csX25" y="csY25"/>
                            </a:cxn>
                            <a:cxn ang="0">
                              <a:pos x="csX26" y="csY26"/>
                            </a:cxn>
                            <a:cxn ang="0">
                              <a:pos x="csX27" y="csY27"/>
                            </a:cxn>
                            <a:cxn ang="0">
                              <a:pos x="csX28" y="csY28"/>
                            </a:cxn>
                            <a:cxn ang="0">
                              <a:pos x="csX29" y="csY29"/>
                            </a:cxn>
                            <a:cxn ang="0">
                              <a:pos x="csX30" y="csY30"/>
                            </a:cxn>
                            <a:cxn ang="0">
                              <a:pos x="csX31" y="csY31"/>
                            </a:cxn>
                            <a:cxn ang="0">
                              <a:pos x="csX32" y="csY32"/>
                            </a:cxn>
                            <a:cxn ang="0">
                              <a:pos x="csX33" y="csY33"/>
                            </a:cxn>
                            <a:cxn ang="0">
                              <a:pos x="csX34" y="csY34"/>
                            </a:cxn>
                            <a:cxn ang="0">
                              <a:pos x="csX35" y="csY35"/>
                            </a:cxn>
                            <a:cxn ang="0">
                              <a:pos x="csX36" y="csY36"/>
                            </a:cxn>
                            <a:cxn ang="0">
                              <a:pos x="csX37" y="csY37"/>
                            </a:cxn>
                          </a:cxnLst>
                          <a:rect l="l" t="t" r="r" b="b"/>
                          <a:pathLst>
                            <a:path w="9180722" h="2450370">
                              <a:moveTo>
                                <a:pt x="5508335" y="0"/>
                              </a:moveTo>
                              <a:lnTo>
                                <a:pt x="6634283" y="0"/>
                              </a:lnTo>
                              <a:cubicBezTo>
                                <a:pt x="6674434" y="0"/>
                                <a:pt x="6710667" y="24504"/>
                                <a:pt x="6725356" y="61994"/>
                              </a:cubicBezTo>
                              <a:lnTo>
                                <a:pt x="7344528" y="1635132"/>
                              </a:lnTo>
                              <a:lnTo>
                                <a:pt x="7963701" y="61994"/>
                              </a:lnTo>
                              <a:cubicBezTo>
                                <a:pt x="7978390" y="24749"/>
                                <a:pt x="8014623" y="0"/>
                                <a:pt x="8054774" y="0"/>
                              </a:cubicBezTo>
                              <a:lnTo>
                                <a:pt x="9180722" y="0"/>
                              </a:lnTo>
                              <a:lnTo>
                                <a:pt x="9180722" y="2450370"/>
                              </a:lnTo>
                              <a:lnTo>
                                <a:pt x="8568649" y="2450370"/>
                              </a:lnTo>
                              <a:lnTo>
                                <a:pt x="8568649" y="712568"/>
                              </a:lnTo>
                              <a:cubicBezTo>
                                <a:pt x="8568649" y="604261"/>
                                <a:pt x="8419309" y="575837"/>
                                <a:pt x="8379649" y="676547"/>
                              </a:cubicBezTo>
                              <a:lnTo>
                                <a:pt x="7705882" y="2388131"/>
                              </a:lnTo>
                              <a:cubicBezTo>
                                <a:pt x="7691192" y="2425376"/>
                                <a:pt x="7654959" y="2450125"/>
                                <a:pt x="7614809" y="2450125"/>
                              </a:cubicBezTo>
                              <a:lnTo>
                                <a:pt x="7074248" y="2450125"/>
                              </a:lnTo>
                              <a:cubicBezTo>
                                <a:pt x="7034097" y="2450125"/>
                                <a:pt x="6997865" y="2425621"/>
                                <a:pt x="6983175" y="2388131"/>
                              </a:cubicBezTo>
                              <a:lnTo>
                                <a:pt x="6309408" y="676547"/>
                              </a:lnTo>
                              <a:cubicBezTo>
                                <a:pt x="6269747" y="576082"/>
                                <a:pt x="6120407" y="604261"/>
                                <a:pt x="6120407" y="712568"/>
                              </a:cubicBezTo>
                              <a:lnTo>
                                <a:pt x="6120407" y="2450370"/>
                              </a:lnTo>
                              <a:lnTo>
                                <a:pt x="5508335" y="2450370"/>
                              </a:lnTo>
                              <a:close/>
                              <a:moveTo>
                                <a:pt x="1958363" y="0"/>
                              </a:moveTo>
                              <a:lnTo>
                                <a:pt x="5018672" y="0"/>
                              </a:lnTo>
                              <a:lnTo>
                                <a:pt x="5018672" y="612593"/>
                              </a:lnTo>
                              <a:lnTo>
                                <a:pt x="3941443" y="612593"/>
                              </a:lnTo>
                              <a:cubicBezTo>
                                <a:pt x="3860408" y="612593"/>
                                <a:pt x="3794552" y="678507"/>
                                <a:pt x="3794552" y="759615"/>
                              </a:cubicBezTo>
                              <a:lnTo>
                                <a:pt x="3794552" y="2450370"/>
                              </a:lnTo>
                              <a:lnTo>
                                <a:pt x="3182479" y="2450370"/>
                              </a:lnTo>
                              <a:lnTo>
                                <a:pt x="3182479" y="759615"/>
                              </a:lnTo>
                              <a:cubicBezTo>
                                <a:pt x="3182479" y="678507"/>
                                <a:pt x="3116623" y="612593"/>
                                <a:pt x="3035587" y="612593"/>
                              </a:cubicBezTo>
                              <a:lnTo>
                                <a:pt x="1958363" y="612593"/>
                              </a:lnTo>
                              <a:close/>
                              <a:moveTo>
                                <a:pt x="0" y="0"/>
                              </a:moveTo>
                              <a:lnTo>
                                <a:pt x="612065" y="0"/>
                              </a:lnTo>
                              <a:lnTo>
                                <a:pt x="612065" y="1740008"/>
                              </a:lnTo>
                              <a:lnTo>
                                <a:pt x="611818" y="1739763"/>
                              </a:lnTo>
                              <a:cubicBezTo>
                                <a:pt x="611818" y="1793916"/>
                                <a:pt x="655643" y="1837778"/>
                                <a:pt x="709751" y="1837778"/>
                              </a:cubicBezTo>
                              <a:lnTo>
                                <a:pt x="2448266" y="1837778"/>
                              </a:lnTo>
                              <a:lnTo>
                                <a:pt x="2448266" y="2450370"/>
                              </a:lnTo>
                              <a:lnTo>
                                <a:pt x="612065" y="2450370"/>
                              </a:lnTo>
                              <a:cubicBezTo>
                                <a:pt x="273960" y="2450370"/>
                                <a:pt x="0" y="2176174"/>
                                <a:pt x="0" y="1837778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accent1"/>
                        </a:solidFill>
                        <a:ln w="24460" cap="flat">
                          <a:noFill/>
                          <a:prstDash val="solid"/>
                          <a:miter/>
                        </a:ln>
                      </wps:spPr>
                      <wps:bodyPr wrap="square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1795076119" name="Picture 13"/>
                        <pic:cNvPicPr>
                          <a:picLocks noChangeAspect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/>
                      </pic:blipFill>
                      <pic:spPr>
                        <a:xfrm>
                          <a:off x="355724" y="375042"/>
                          <a:ext cx="1371621" cy="307016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2F14F6BD" id="Group 3" o:spid="_x0000_s1026" style="position:absolute;margin-left:-3.2pt;margin-top:-5.85pt;width:537.8pt;height:25.85pt;z-index:251658243;mso-width-relative:margin;mso-height-relative:margin" coordorigin="3557,3750" coordsize="68301,328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">
              <v:shape id="Freeform 11" o:spid="_x0000_s1027" style="position:absolute;left:60988;top:4140;width:10870;height:2898;visibility:visible;mso-wrap-style:square;v-text-anchor:top" coordsize="9180722,24503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" path="m5508335,l6634283,v40151,,76384,24504,91073,61994l7344528,1635132,7963701,61994c7978390,24749,8014623,,8054774,l9180722,r,2450370l8568649,2450370r,-1737802c8568649,604261,8419309,575837,8379649,676547l7705882,2388131v-14690,37245,-50923,61994,-91073,61994l7074248,2450125v-40151,,-76383,-24504,-91073,-61994l6309408,676547v-39661,-100465,-189001,-72286,-189001,36021l6120407,2450370r-612072,l5508335,xm1958363,l5018672,r,612593l3941443,612593v-81035,,-146891,65914,-146891,147022l3794552,2450370r-612073,l3182479,759615v,-81108,-65856,-147022,-146892,-147022l1958363,612593,1958363,xm,l612065,r,1740008l611818,1739763v,54153,43825,98015,97933,98015l2448266,1837778r,612592l612065,2450370c273960,2450370,,2176174,,1837778l,xe" fillcolor="#ff5e4f [3204]" stroked="f" strokeweight=".67944mm">
                <v:stroke joinstyle="miter"/>
                <v:path arrowok="t" o:connecttype="custom" o:connectlocs="652196,0;785510,0;796294,7330;869605,193340;942916,7330;953699,0;1087013,0;1087013,289734;1014543,289734;1014543,84255;992165,79996;912389,282375;901606,289705;837603,289705;826820,282375;747045,79996;724667,84255;724667,289734;652196,289734;231873,0;594219,0;594219,72434;466674,72434;449281,89818;449281,289734;376811,289734;376811,89818;359419,72434;231873,72434;0,0;72470,0;72470,205740;72440,205711;84036,217301;289879,217301;289879,289734;72470,289734;0,217301" o:connectangles="0,0,0,0,0,0,0,0,0,0,0,0,0,0,0,0,0,0,0,0,0,0,0,0,0,0,0,0,0,0,0,0,0,0,0,0,0,0"/>
                <o:lock v:ext="edit" aspectratio="t"/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13" o:spid="_x0000_s1028" type="#_x0000_t75" style="position:absolute;left:3557;top:3750;width:13716;height:30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">
                <v:imagedata r:id="rId2" o:title=""/>
              </v:shape>
            </v:group>
          </w:pict>
        </mc:Fallback>
      </mc:AlternateContent>
    </w:r>
    <w:r w:rsidR="002A7E49" w:rsidRPr="002A7E49">
      <w:rPr>
        <w:noProof/>
      </w:rPr>
      <w:drawing>
        <wp:anchor distT="0" distB="0" distL="114300" distR="114300" simplePos="0" relativeHeight="251658241" behindDoc="1" locked="0" layoutInCell="1" allowOverlap="1" wp14:anchorId="47E187C6" wp14:editId="2C3651F7">
          <wp:simplePos x="0" y="0"/>
          <wp:positionH relativeFrom="column">
            <wp:posOffset>-456625</wp:posOffset>
          </wp:positionH>
          <wp:positionV relativeFrom="page">
            <wp:posOffset>4877435</wp:posOffset>
          </wp:positionV>
          <wp:extent cx="7678837" cy="5817093"/>
          <wp:effectExtent l="0" t="0" r="5080" b="0"/>
          <wp:wrapNone/>
          <wp:docPr id="857883595" name="Picture 1" descr="A red and black background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3531492" name="Picture 1" descr="A red and black background&#10;&#10;AI-generated content may be incorrect."/>
                  <pic:cNvPicPr/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01703" cy="583441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AA5AE2" w:rsidRPr="00AA5AE2">
      <w:t xml:space="preserve">  </w: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644300" w14:textId="77777777" w:rsidR="00990F47" w:rsidRDefault="007D5B40" w:rsidP="009E7232">
    <w:pPr>
      <w:pStyle w:val="Header"/>
    </w:pPr>
    <w:r>
      <w:rPr>
        <w:noProof/>
      </w:rPr>
      <mc:AlternateContent>
        <mc:Choice Requires="wpg">
          <w:drawing>
            <wp:anchor distT="0" distB="0" distL="114300" distR="114300" simplePos="0" relativeHeight="251665411" behindDoc="0" locked="0" layoutInCell="1" allowOverlap="1" wp14:anchorId="71ECD579" wp14:editId="25C667D0">
              <wp:simplePos x="0" y="0"/>
              <wp:positionH relativeFrom="column">
                <wp:posOffset>0</wp:posOffset>
              </wp:positionH>
              <wp:positionV relativeFrom="paragraph">
                <wp:posOffset>-635</wp:posOffset>
              </wp:positionV>
              <wp:extent cx="6830060" cy="328562"/>
              <wp:effectExtent l="0" t="0" r="2540" b="1905"/>
              <wp:wrapNone/>
              <wp:docPr id="949248268" name="Group 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830060" cy="328562"/>
                        <a:chOff x="355724" y="375042"/>
                        <a:chExt cx="6830165" cy="328760"/>
                      </a:xfrm>
                    </wpg:grpSpPr>
                    <wps:wsp>
                      <wps:cNvPr id="13186279" name="Freeform 11"/>
                      <wps:cNvSpPr>
                        <a:spLocks noChangeAspect="1"/>
                      </wps:cNvSpPr>
                      <wps:spPr>
                        <a:xfrm>
                          <a:off x="6098876" y="414068"/>
                          <a:ext cx="1087013" cy="289734"/>
                        </a:xfrm>
                        <a:custGeom>
                          <a:avLst/>
                          <a:gdLst>
                            <a:gd name="csX0" fmla="*/ 5508335 w 9180722"/>
                            <a:gd name="csY0" fmla="*/ 0 h 2450370"/>
                            <a:gd name="csX1" fmla="*/ 6634283 w 9180722"/>
                            <a:gd name="csY1" fmla="*/ 0 h 2450370"/>
                            <a:gd name="csX2" fmla="*/ 6725356 w 9180722"/>
                            <a:gd name="csY2" fmla="*/ 61994 h 2450370"/>
                            <a:gd name="csX3" fmla="*/ 7344528 w 9180722"/>
                            <a:gd name="csY3" fmla="*/ 1635132 h 2450370"/>
                            <a:gd name="csX4" fmla="*/ 7963701 w 9180722"/>
                            <a:gd name="csY4" fmla="*/ 61994 h 2450370"/>
                            <a:gd name="csX5" fmla="*/ 8054774 w 9180722"/>
                            <a:gd name="csY5" fmla="*/ 0 h 2450370"/>
                            <a:gd name="csX6" fmla="*/ 9180722 w 9180722"/>
                            <a:gd name="csY6" fmla="*/ 0 h 2450370"/>
                            <a:gd name="csX7" fmla="*/ 9180722 w 9180722"/>
                            <a:gd name="csY7" fmla="*/ 2450370 h 2450370"/>
                            <a:gd name="csX8" fmla="*/ 8568649 w 9180722"/>
                            <a:gd name="csY8" fmla="*/ 2450370 h 2450370"/>
                            <a:gd name="csX9" fmla="*/ 8568649 w 9180722"/>
                            <a:gd name="csY9" fmla="*/ 712568 h 2450370"/>
                            <a:gd name="csX10" fmla="*/ 8379649 w 9180722"/>
                            <a:gd name="csY10" fmla="*/ 676547 h 2450370"/>
                            <a:gd name="csX11" fmla="*/ 7705882 w 9180722"/>
                            <a:gd name="csY11" fmla="*/ 2388131 h 2450370"/>
                            <a:gd name="csX12" fmla="*/ 7614809 w 9180722"/>
                            <a:gd name="csY12" fmla="*/ 2450125 h 2450370"/>
                            <a:gd name="csX13" fmla="*/ 7074248 w 9180722"/>
                            <a:gd name="csY13" fmla="*/ 2450125 h 2450370"/>
                            <a:gd name="csX14" fmla="*/ 6983175 w 9180722"/>
                            <a:gd name="csY14" fmla="*/ 2388131 h 2450370"/>
                            <a:gd name="csX15" fmla="*/ 6309408 w 9180722"/>
                            <a:gd name="csY15" fmla="*/ 676547 h 2450370"/>
                            <a:gd name="csX16" fmla="*/ 6120407 w 9180722"/>
                            <a:gd name="csY16" fmla="*/ 712568 h 2450370"/>
                            <a:gd name="csX17" fmla="*/ 6120407 w 9180722"/>
                            <a:gd name="csY17" fmla="*/ 2450370 h 2450370"/>
                            <a:gd name="csX18" fmla="*/ 5508335 w 9180722"/>
                            <a:gd name="csY18" fmla="*/ 2450370 h 2450370"/>
                            <a:gd name="csX19" fmla="*/ 1958363 w 9180722"/>
                            <a:gd name="csY19" fmla="*/ 0 h 2450370"/>
                            <a:gd name="csX20" fmla="*/ 5018672 w 9180722"/>
                            <a:gd name="csY20" fmla="*/ 0 h 2450370"/>
                            <a:gd name="csX21" fmla="*/ 5018672 w 9180722"/>
                            <a:gd name="csY21" fmla="*/ 612593 h 2450370"/>
                            <a:gd name="csX22" fmla="*/ 3941443 w 9180722"/>
                            <a:gd name="csY22" fmla="*/ 612593 h 2450370"/>
                            <a:gd name="csX23" fmla="*/ 3794552 w 9180722"/>
                            <a:gd name="csY23" fmla="*/ 759615 h 2450370"/>
                            <a:gd name="csX24" fmla="*/ 3794552 w 9180722"/>
                            <a:gd name="csY24" fmla="*/ 2450370 h 2450370"/>
                            <a:gd name="csX25" fmla="*/ 3182479 w 9180722"/>
                            <a:gd name="csY25" fmla="*/ 2450370 h 2450370"/>
                            <a:gd name="csX26" fmla="*/ 3182479 w 9180722"/>
                            <a:gd name="csY26" fmla="*/ 759615 h 2450370"/>
                            <a:gd name="csX27" fmla="*/ 3035587 w 9180722"/>
                            <a:gd name="csY27" fmla="*/ 612593 h 2450370"/>
                            <a:gd name="csX28" fmla="*/ 1958363 w 9180722"/>
                            <a:gd name="csY28" fmla="*/ 612593 h 2450370"/>
                            <a:gd name="csX29" fmla="*/ 0 w 9180722"/>
                            <a:gd name="csY29" fmla="*/ 0 h 2450370"/>
                            <a:gd name="csX30" fmla="*/ 612065 w 9180722"/>
                            <a:gd name="csY30" fmla="*/ 0 h 2450370"/>
                            <a:gd name="csX31" fmla="*/ 612065 w 9180722"/>
                            <a:gd name="csY31" fmla="*/ 1740008 h 2450370"/>
                            <a:gd name="csX32" fmla="*/ 611818 w 9180722"/>
                            <a:gd name="csY32" fmla="*/ 1739763 h 2450370"/>
                            <a:gd name="csX33" fmla="*/ 709751 w 9180722"/>
                            <a:gd name="csY33" fmla="*/ 1837778 h 2450370"/>
                            <a:gd name="csX34" fmla="*/ 2448266 w 9180722"/>
                            <a:gd name="csY34" fmla="*/ 1837778 h 2450370"/>
                            <a:gd name="csX35" fmla="*/ 2448266 w 9180722"/>
                            <a:gd name="csY35" fmla="*/ 2450370 h 2450370"/>
                            <a:gd name="csX36" fmla="*/ 612065 w 9180722"/>
                            <a:gd name="csY36" fmla="*/ 2450370 h 2450370"/>
                            <a:gd name="csX37" fmla="*/ 0 w 9180722"/>
                            <a:gd name="csY37" fmla="*/ 1837778 h 2450370"/>
                          </a:gdLst>
                          <a:ahLst/>
                          <a:cxnLst>
                            <a:cxn ang="0">
                              <a:pos x="csX0" y="csY0"/>
                            </a:cxn>
                            <a:cxn ang="0">
                              <a:pos x="csX1" y="csY1"/>
                            </a:cxn>
                            <a:cxn ang="0">
                              <a:pos x="csX2" y="csY2"/>
                            </a:cxn>
                            <a:cxn ang="0">
                              <a:pos x="csX3" y="csY3"/>
                            </a:cxn>
                            <a:cxn ang="0">
                              <a:pos x="csX4" y="csY4"/>
                            </a:cxn>
                            <a:cxn ang="0">
                              <a:pos x="csX5" y="csY5"/>
                            </a:cxn>
                            <a:cxn ang="0">
                              <a:pos x="csX6" y="csY6"/>
                            </a:cxn>
                            <a:cxn ang="0">
                              <a:pos x="csX7" y="csY7"/>
                            </a:cxn>
                            <a:cxn ang="0">
                              <a:pos x="csX8" y="csY8"/>
                            </a:cxn>
                            <a:cxn ang="0">
                              <a:pos x="csX9" y="csY9"/>
                            </a:cxn>
                            <a:cxn ang="0">
                              <a:pos x="csX10" y="csY10"/>
                            </a:cxn>
                            <a:cxn ang="0">
                              <a:pos x="csX11" y="csY11"/>
                            </a:cxn>
                            <a:cxn ang="0">
                              <a:pos x="csX12" y="csY12"/>
                            </a:cxn>
                            <a:cxn ang="0">
                              <a:pos x="csX13" y="csY13"/>
                            </a:cxn>
                            <a:cxn ang="0">
                              <a:pos x="csX14" y="csY14"/>
                            </a:cxn>
                            <a:cxn ang="0">
                              <a:pos x="csX15" y="csY15"/>
                            </a:cxn>
                            <a:cxn ang="0">
                              <a:pos x="csX16" y="csY16"/>
                            </a:cxn>
                            <a:cxn ang="0">
                              <a:pos x="csX17" y="csY17"/>
                            </a:cxn>
                            <a:cxn ang="0">
                              <a:pos x="csX18" y="csY18"/>
                            </a:cxn>
                            <a:cxn ang="0">
                              <a:pos x="csX19" y="csY19"/>
                            </a:cxn>
                            <a:cxn ang="0">
                              <a:pos x="csX20" y="csY20"/>
                            </a:cxn>
                            <a:cxn ang="0">
                              <a:pos x="csX21" y="csY21"/>
                            </a:cxn>
                            <a:cxn ang="0">
                              <a:pos x="csX22" y="csY22"/>
                            </a:cxn>
                            <a:cxn ang="0">
                              <a:pos x="csX23" y="csY23"/>
                            </a:cxn>
                            <a:cxn ang="0">
                              <a:pos x="csX24" y="csY24"/>
                            </a:cxn>
                            <a:cxn ang="0">
                              <a:pos x="csX25" y="csY25"/>
                            </a:cxn>
                            <a:cxn ang="0">
                              <a:pos x="csX26" y="csY26"/>
                            </a:cxn>
                            <a:cxn ang="0">
                              <a:pos x="csX27" y="csY27"/>
                            </a:cxn>
                            <a:cxn ang="0">
                              <a:pos x="csX28" y="csY28"/>
                            </a:cxn>
                            <a:cxn ang="0">
                              <a:pos x="csX29" y="csY29"/>
                            </a:cxn>
                            <a:cxn ang="0">
                              <a:pos x="csX30" y="csY30"/>
                            </a:cxn>
                            <a:cxn ang="0">
                              <a:pos x="csX31" y="csY31"/>
                            </a:cxn>
                            <a:cxn ang="0">
                              <a:pos x="csX32" y="csY32"/>
                            </a:cxn>
                            <a:cxn ang="0">
                              <a:pos x="csX33" y="csY33"/>
                            </a:cxn>
                            <a:cxn ang="0">
                              <a:pos x="csX34" y="csY34"/>
                            </a:cxn>
                            <a:cxn ang="0">
                              <a:pos x="csX35" y="csY35"/>
                            </a:cxn>
                            <a:cxn ang="0">
                              <a:pos x="csX36" y="csY36"/>
                            </a:cxn>
                            <a:cxn ang="0">
                              <a:pos x="csX37" y="csY37"/>
                            </a:cxn>
                          </a:cxnLst>
                          <a:rect l="l" t="t" r="r" b="b"/>
                          <a:pathLst>
                            <a:path w="9180722" h="2450370">
                              <a:moveTo>
                                <a:pt x="5508335" y="0"/>
                              </a:moveTo>
                              <a:lnTo>
                                <a:pt x="6634283" y="0"/>
                              </a:lnTo>
                              <a:cubicBezTo>
                                <a:pt x="6674434" y="0"/>
                                <a:pt x="6710667" y="24504"/>
                                <a:pt x="6725356" y="61994"/>
                              </a:cubicBezTo>
                              <a:lnTo>
                                <a:pt x="7344528" y="1635132"/>
                              </a:lnTo>
                              <a:lnTo>
                                <a:pt x="7963701" y="61994"/>
                              </a:lnTo>
                              <a:cubicBezTo>
                                <a:pt x="7978390" y="24749"/>
                                <a:pt x="8014623" y="0"/>
                                <a:pt x="8054774" y="0"/>
                              </a:cubicBezTo>
                              <a:lnTo>
                                <a:pt x="9180722" y="0"/>
                              </a:lnTo>
                              <a:lnTo>
                                <a:pt x="9180722" y="2450370"/>
                              </a:lnTo>
                              <a:lnTo>
                                <a:pt x="8568649" y="2450370"/>
                              </a:lnTo>
                              <a:lnTo>
                                <a:pt x="8568649" y="712568"/>
                              </a:lnTo>
                              <a:cubicBezTo>
                                <a:pt x="8568649" y="604261"/>
                                <a:pt x="8419309" y="575837"/>
                                <a:pt x="8379649" y="676547"/>
                              </a:cubicBezTo>
                              <a:lnTo>
                                <a:pt x="7705882" y="2388131"/>
                              </a:lnTo>
                              <a:cubicBezTo>
                                <a:pt x="7691192" y="2425376"/>
                                <a:pt x="7654959" y="2450125"/>
                                <a:pt x="7614809" y="2450125"/>
                              </a:cubicBezTo>
                              <a:lnTo>
                                <a:pt x="7074248" y="2450125"/>
                              </a:lnTo>
                              <a:cubicBezTo>
                                <a:pt x="7034097" y="2450125"/>
                                <a:pt x="6997865" y="2425621"/>
                                <a:pt x="6983175" y="2388131"/>
                              </a:cubicBezTo>
                              <a:lnTo>
                                <a:pt x="6309408" y="676547"/>
                              </a:lnTo>
                              <a:cubicBezTo>
                                <a:pt x="6269747" y="576082"/>
                                <a:pt x="6120407" y="604261"/>
                                <a:pt x="6120407" y="712568"/>
                              </a:cubicBezTo>
                              <a:lnTo>
                                <a:pt x="6120407" y="2450370"/>
                              </a:lnTo>
                              <a:lnTo>
                                <a:pt x="5508335" y="2450370"/>
                              </a:lnTo>
                              <a:close/>
                              <a:moveTo>
                                <a:pt x="1958363" y="0"/>
                              </a:moveTo>
                              <a:lnTo>
                                <a:pt x="5018672" y="0"/>
                              </a:lnTo>
                              <a:lnTo>
                                <a:pt x="5018672" y="612593"/>
                              </a:lnTo>
                              <a:lnTo>
                                <a:pt x="3941443" y="612593"/>
                              </a:lnTo>
                              <a:cubicBezTo>
                                <a:pt x="3860408" y="612593"/>
                                <a:pt x="3794552" y="678507"/>
                                <a:pt x="3794552" y="759615"/>
                              </a:cubicBezTo>
                              <a:lnTo>
                                <a:pt x="3794552" y="2450370"/>
                              </a:lnTo>
                              <a:lnTo>
                                <a:pt x="3182479" y="2450370"/>
                              </a:lnTo>
                              <a:lnTo>
                                <a:pt x="3182479" y="759615"/>
                              </a:lnTo>
                              <a:cubicBezTo>
                                <a:pt x="3182479" y="678507"/>
                                <a:pt x="3116623" y="612593"/>
                                <a:pt x="3035587" y="612593"/>
                              </a:cubicBezTo>
                              <a:lnTo>
                                <a:pt x="1958363" y="612593"/>
                              </a:lnTo>
                              <a:close/>
                              <a:moveTo>
                                <a:pt x="0" y="0"/>
                              </a:moveTo>
                              <a:lnTo>
                                <a:pt x="612065" y="0"/>
                              </a:lnTo>
                              <a:lnTo>
                                <a:pt x="612065" y="1740008"/>
                              </a:lnTo>
                              <a:lnTo>
                                <a:pt x="611818" y="1739763"/>
                              </a:lnTo>
                              <a:cubicBezTo>
                                <a:pt x="611818" y="1793916"/>
                                <a:pt x="655643" y="1837778"/>
                                <a:pt x="709751" y="1837778"/>
                              </a:cubicBezTo>
                              <a:lnTo>
                                <a:pt x="2448266" y="1837778"/>
                              </a:lnTo>
                              <a:lnTo>
                                <a:pt x="2448266" y="2450370"/>
                              </a:lnTo>
                              <a:lnTo>
                                <a:pt x="612065" y="2450370"/>
                              </a:lnTo>
                              <a:cubicBezTo>
                                <a:pt x="273960" y="2450370"/>
                                <a:pt x="0" y="2176174"/>
                                <a:pt x="0" y="1837778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accent1"/>
                        </a:solidFill>
                        <a:ln w="24460" cap="flat">
                          <a:noFill/>
                          <a:prstDash val="solid"/>
                          <a:miter/>
                        </a:ln>
                      </wps:spPr>
                      <wps:bodyPr wrap="square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1627436788" name="Picture 13"/>
                        <pic:cNvPicPr>
                          <a:picLocks noChangeAspect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/>
                      </pic:blipFill>
                      <pic:spPr>
                        <a:xfrm>
                          <a:off x="355724" y="375042"/>
                          <a:ext cx="1371621" cy="307016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2DC3D113" id="Group 3" o:spid="_x0000_s1026" style="position:absolute;margin-left:0;margin-top:-.05pt;width:537.8pt;height:25.85pt;z-index:251665411;mso-width-relative:margin;mso-height-relative:margin" coordorigin="3557,3750" coordsize="68301,328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">
              <v:shape id="Freeform 11" o:spid="_x0000_s1027" style="position:absolute;left:60988;top:4140;width:10870;height:2898;visibility:visible;mso-wrap-style:square;v-text-anchor:top" coordsize="9180722,24503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" path="m5508335,l6634283,v40151,,76384,24504,91073,61994l7344528,1635132,7963701,61994c7978390,24749,8014623,,8054774,l9180722,r,2450370l8568649,2450370r,-1737802c8568649,604261,8419309,575837,8379649,676547l7705882,2388131v-14690,37245,-50923,61994,-91073,61994l7074248,2450125v-40151,,-76383,-24504,-91073,-61994l6309408,676547v-39661,-100465,-189001,-72286,-189001,36021l6120407,2450370r-612072,l5508335,xm1958363,l5018672,r,612593l3941443,612593v-81035,,-146891,65914,-146891,147022l3794552,2450370r-612073,l3182479,759615v,-81108,-65856,-147022,-146892,-147022l1958363,612593,1958363,xm,l612065,r,1740008l611818,1739763v,54153,43825,98015,97933,98015l2448266,1837778r,612592l612065,2450370c273960,2450370,,2176174,,1837778l,xe" fillcolor="#ff5e4f [3204]" stroked="f" strokeweight=".67944mm">
                <v:stroke joinstyle="miter"/>
                <v:path arrowok="t" o:connecttype="custom" o:connectlocs="652196,0;785510,0;796294,7330;869605,193340;942916,7330;953699,0;1087013,0;1087013,289734;1014543,289734;1014543,84255;992165,79996;912389,282375;901606,289705;837603,289705;826820,282375;747045,79996;724667,84255;724667,289734;652196,289734;231873,0;594219,0;594219,72434;466674,72434;449281,89818;449281,289734;376811,289734;376811,89818;359419,72434;231873,72434;0,0;72470,0;72470,205740;72440,205711;84036,217301;289879,217301;289879,289734;72470,289734;0,217301" o:connectangles="0,0,0,0,0,0,0,0,0,0,0,0,0,0,0,0,0,0,0,0,0,0,0,0,0,0,0,0,0,0,0,0,0,0,0,0,0,0"/>
                <o:lock v:ext="edit" aspectratio="t"/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13" o:spid="_x0000_s1028" type="#_x0000_t75" style="position:absolute;left:3557;top:3750;width:13716;height:30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">
                <v:imagedata r:id="rId2" o:title=""/>
              </v:shape>
            </v:group>
          </w:pict>
        </mc:Fallback>
      </mc:AlternateContent>
    </w:r>
    <w:r w:rsidR="003F7A4C" w:rsidRPr="003F7A4C">
      <w:rPr>
        <w:noProof/>
      </w:rPr>
      <w:drawing>
        <wp:anchor distT="0" distB="0" distL="114300" distR="114300" simplePos="0" relativeHeight="251658242" behindDoc="1" locked="0" layoutInCell="1" allowOverlap="1" wp14:anchorId="25AB2260" wp14:editId="3E623DCC">
          <wp:simplePos x="0" y="0"/>
          <wp:positionH relativeFrom="column">
            <wp:posOffset>-396240</wp:posOffset>
          </wp:positionH>
          <wp:positionV relativeFrom="paragraph">
            <wp:posOffset>1453545</wp:posOffset>
          </wp:positionV>
          <wp:extent cx="7597140" cy="8791030"/>
          <wp:effectExtent l="0" t="0" r="0" b="0"/>
          <wp:wrapNone/>
          <wp:docPr id="627807394" name="Picture 1" descr="A red smoke in the air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27807394" name="Picture 1" descr="A red smoke in the air&#10;&#10;AI-generated content may be incorrect."/>
                  <pic:cNvPicPr/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608548" cy="8804231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990F47" w:rsidRPr="00AA5AE2">
      <w:t xml:space="preserve">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8"/>
    <w:multiLevelType w:val="singleLevel"/>
    <w:tmpl w:val="13FCEA3E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FFFFFF89"/>
    <w:multiLevelType w:val="singleLevel"/>
    <w:tmpl w:val="99C4A31E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" w15:restartNumberingAfterBreak="0">
    <w:nsid w:val="1B263356"/>
    <w:multiLevelType w:val="hybridMultilevel"/>
    <w:tmpl w:val="BB181A3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  <w:color w:val="404040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CB03B86"/>
    <w:multiLevelType w:val="hybridMultilevel"/>
    <w:tmpl w:val="AD70274E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27337DD9"/>
    <w:multiLevelType w:val="multilevel"/>
    <w:tmpl w:val="91A84212"/>
    <w:lvl w:ilvl="0">
      <w:start w:val="1"/>
      <w:numFmt w:val="bullet"/>
      <w:lvlText w:val="•"/>
      <w:lvlJc w:val="left"/>
      <w:pPr>
        <w:ind w:left="0" w:firstLine="0"/>
      </w:pPr>
    </w:lvl>
    <w:lvl w:ilvl="1">
      <w:numFmt w:val="decimal"/>
      <w:lvlText w:val=""/>
      <w:lvlJc w:val="left"/>
      <w:pPr>
        <w:ind w:left="0" w:firstLine="0"/>
      </w:pPr>
    </w:lvl>
    <w:lvl w:ilvl="2">
      <w:numFmt w:val="decimal"/>
      <w:lvlText w:val=""/>
      <w:lvlJc w:val="left"/>
      <w:pPr>
        <w:ind w:left="0" w:firstLine="0"/>
      </w:pPr>
    </w:lvl>
    <w:lvl w:ilvl="3">
      <w:numFmt w:val="decimal"/>
      <w:lvlText w:val=""/>
      <w:lvlJc w:val="left"/>
      <w:pPr>
        <w:ind w:left="0" w:firstLine="0"/>
      </w:pPr>
    </w:lvl>
    <w:lvl w:ilvl="4">
      <w:numFmt w:val="decimal"/>
      <w:lvlText w:val=""/>
      <w:lvlJc w:val="left"/>
      <w:pPr>
        <w:ind w:left="0" w:firstLine="0"/>
      </w:pPr>
    </w:lvl>
    <w:lvl w:ilvl="5">
      <w:numFmt w:val="decimal"/>
      <w:lvlText w:val=""/>
      <w:lvlJc w:val="left"/>
      <w:pPr>
        <w:ind w:left="0" w:firstLine="0"/>
      </w:pPr>
    </w:lvl>
    <w:lvl w:ilvl="6">
      <w:numFmt w:val="decimal"/>
      <w:lvlText w:val=""/>
      <w:lvlJc w:val="left"/>
      <w:pPr>
        <w:ind w:left="0" w:firstLine="0"/>
      </w:pPr>
    </w:lvl>
    <w:lvl w:ilvl="7">
      <w:numFmt w:val="decimal"/>
      <w:lvlText w:val=""/>
      <w:lvlJc w:val="left"/>
      <w:pPr>
        <w:ind w:left="0" w:firstLine="0"/>
      </w:pPr>
    </w:lvl>
    <w:lvl w:ilvl="8">
      <w:numFmt w:val="decimal"/>
      <w:lvlText w:val=""/>
      <w:lvlJc w:val="left"/>
      <w:pPr>
        <w:ind w:left="0" w:firstLine="0"/>
      </w:pPr>
    </w:lvl>
  </w:abstractNum>
  <w:abstractNum w:abstractNumId="5" w15:restartNumberingAfterBreak="0">
    <w:nsid w:val="375865BA"/>
    <w:multiLevelType w:val="hybridMultilevel"/>
    <w:tmpl w:val="E242BCB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73170A6"/>
    <w:multiLevelType w:val="multilevel"/>
    <w:tmpl w:val="098CB1D8"/>
    <w:lvl w:ilvl="0">
      <w:start w:val="1"/>
      <w:numFmt w:val="bullet"/>
      <w:lvlText w:val="●"/>
      <w:lvlJc w:val="left"/>
      <w:pPr>
        <w:tabs>
          <w:tab w:val="num" w:pos="720"/>
        </w:tabs>
        <w:ind w:left="720" w:hanging="360"/>
      </w:pPr>
      <w:rPr>
        <w:rFonts w:ascii="Trebuchet MS" w:hAnsi="Trebuchet MS" w:hint="default"/>
      </w:rPr>
    </w:lvl>
    <w:lvl w:ilvl="1">
      <w:start w:val="1"/>
      <w:numFmt w:val="bullet"/>
      <w:lvlText w:val="­"/>
      <w:lvlJc w:val="left"/>
      <w:pPr>
        <w:tabs>
          <w:tab w:val="num" w:pos="1440"/>
        </w:tabs>
        <w:ind w:left="1440" w:hanging="360"/>
      </w:pPr>
      <w:rPr>
        <w:rFonts w:ascii="Trebuchet MS" w:hAnsi="Trebuchet MS" w:hint="default"/>
      </w:rPr>
    </w:lvl>
    <w:lvl w:ilvl="2">
      <w:start w:val="1"/>
      <w:numFmt w:val="bullet"/>
      <w:lvlText w:val="●"/>
      <w:lvlJc w:val="left"/>
      <w:pPr>
        <w:tabs>
          <w:tab w:val="num" w:pos="2160"/>
        </w:tabs>
        <w:ind w:left="2160" w:hanging="360"/>
      </w:pPr>
      <w:rPr>
        <w:rFonts w:ascii="Trebuchet MS" w:hAnsi="Trebuchet MS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8AB03B1"/>
    <w:multiLevelType w:val="hybridMultilevel"/>
    <w:tmpl w:val="372842C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0516E69"/>
    <w:multiLevelType w:val="hybridMultilevel"/>
    <w:tmpl w:val="058650CC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57870BD4"/>
    <w:multiLevelType w:val="hybridMultilevel"/>
    <w:tmpl w:val="0D8E6F66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5B785FDB"/>
    <w:multiLevelType w:val="hybridMultilevel"/>
    <w:tmpl w:val="283A99A6"/>
    <w:lvl w:ilvl="0" w:tplc="DA243C6A">
      <w:start w:val="1"/>
      <w:numFmt w:val="bullet"/>
      <w:pStyle w:val="Default"/>
      <w:lvlText w:val=""/>
      <w:lvlJc w:val="left"/>
      <w:pPr>
        <w:ind w:left="720" w:hanging="360"/>
      </w:pPr>
      <w:rPr>
        <w:rFonts w:ascii="Wingdings" w:hAnsi="Wingdings" w:hint="default"/>
        <w:color w:val="40404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C5A3151"/>
    <w:multiLevelType w:val="hybridMultilevel"/>
    <w:tmpl w:val="0BB6810A"/>
    <w:lvl w:ilvl="0" w:tplc="B68A54C0">
      <w:start w:val="1"/>
      <w:numFmt w:val="bullet"/>
      <w:lvlText w:val="●"/>
      <w:lvlJc w:val="left"/>
      <w:pPr>
        <w:ind w:left="360" w:hanging="360"/>
      </w:pPr>
      <w:rPr>
        <w:rFonts w:ascii="Trebuchet MS" w:hAnsi="Trebuchet MS" w:hint="default"/>
      </w:rPr>
    </w:lvl>
    <w:lvl w:ilvl="1" w:tplc="BB44CF5A">
      <w:start w:val="1"/>
      <w:numFmt w:val="bullet"/>
      <w:lvlText w:val="o"/>
      <w:lvlJc w:val="left"/>
      <w:pPr>
        <w:ind w:left="1080" w:hanging="360"/>
      </w:pPr>
      <w:rPr>
        <w:rFonts w:ascii="Trebuchet MS" w:hAnsi="Trebuchet MS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788310D5"/>
    <w:multiLevelType w:val="hybridMultilevel"/>
    <w:tmpl w:val="92622410"/>
    <w:lvl w:ilvl="0" w:tplc="75E6554A">
      <w:start w:val="1"/>
      <w:numFmt w:val="decimal"/>
      <w:lvlText w:val="%1."/>
      <w:lvlJc w:val="left"/>
      <w:pPr>
        <w:ind w:left="540" w:hanging="360"/>
      </w:pPr>
    </w:lvl>
    <w:lvl w:ilvl="1" w:tplc="04090019">
      <w:start w:val="1"/>
      <w:numFmt w:val="lowerLetter"/>
      <w:lvlText w:val="%2."/>
      <w:lvlJc w:val="left"/>
      <w:pPr>
        <w:ind w:left="1260" w:hanging="360"/>
      </w:pPr>
    </w:lvl>
    <w:lvl w:ilvl="2" w:tplc="0409001B">
      <w:start w:val="1"/>
      <w:numFmt w:val="lowerRoman"/>
      <w:lvlText w:val="%3."/>
      <w:lvlJc w:val="right"/>
      <w:pPr>
        <w:ind w:left="1980" w:hanging="180"/>
      </w:pPr>
    </w:lvl>
    <w:lvl w:ilvl="3" w:tplc="0409000F">
      <w:start w:val="1"/>
      <w:numFmt w:val="decimal"/>
      <w:lvlText w:val="%4."/>
      <w:lvlJc w:val="left"/>
      <w:pPr>
        <w:ind w:left="2700" w:hanging="360"/>
      </w:pPr>
    </w:lvl>
    <w:lvl w:ilvl="4" w:tplc="04090019">
      <w:start w:val="1"/>
      <w:numFmt w:val="lowerLetter"/>
      <w:lvlText w:val="%5."/>
      <w:lvlJc w:val="left"/>
      <w:pPr>
        <w:ind w:left="3420" w:hanging="360"/>
      </w:pPr>
    </w:lvl>
    <w:lvl w:ilvl="5" w:tplc="0409001B">
      <w:start w:val="1"/>
      <w:numFmt w:val="lowerRoman"/>
      <w:lvlText w:val="%6."/>
      <w:lvlJc w:val="right"/>
      <w:pPr>
        <w:ind w:left="4140" w:hanging="180"/>
      </w:pPr>
    </w:lvl>
    <w:lvl w:ilvl="6" w:tplc="0409000F">
      <w:start w:val="1"/>
      <w:numFmt w:val="decimal"/>
      <w:lvlText w:val="%7."/>
      <w:lvlJc w:val="left"/>
      <w:pPr>
        <w:ind w:left="4860" w:hanging="360"/>
      </w:pPr>
    </w:lvl>
    <w:lvl w:ilvl="7" w:tplc="04090019">
      <w:start w:val="1"/>
      <w:numFmt w:val="lowerLetter"/>
      <w:lvlText w:val="%8."/>
      <w:lvlJc w:val="left"/>
      <w:pPr>
        <w:ind w:left="5580" w:hanging="360"/>
      </w:pPr>
    </w:lvl>
    <w:lvl w:ilvl="8" w:tplc="0409001B">
      <w:start w:val="1"/>
      <w:numFmt w:val="lowerRoman"/>
      <w:lvlText w:val="%9."/>
      <w:lvlJc w:val="right"/>
      <w:pPr>
        <w:ind w:left="6300" w:hanging="180"/>
      </w:pPr>
    </w:lvl>
  </w:abstractNum>
  <w:num w:numId="1" w16cid:durableId="591595835">
    <w:abstractNumId w:val="1"/>
  </w:num>
  <w:num w:numId="2" w16cid:durableId="372927654">
    <w:abstractNumId w:val="4"/>
  </w:num>
  <w:num w:numId="3" w16cid:durableId="1500270836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381371595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39131995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638220269">
    <w:abstractNumId w:val="3"/>
  </w:num>
  <w:num w:numId="7" w16cid:durableId="2045792199">
    <w:abstractNumId w:val="11"/>
  </w:num>
  <w:num w:numId="8" w16cid:durableId="1963294529">
    <w:abstractNumId w:val="10"/>
  </w:num>
  <w:num w:numId="9" w16cid:durableId="1496989851">
    <w:abstractNumId w:val="6"/>
  </w:num>
  <w:num w:numId="10" w16cid:durableId="47997742">
    <w:abstractNumId w:val="5"/>
  </w:num>
  <w:num w:numId="11" w16cid:durableId="442572340">
    <w:abstractNumId w:val="2"/>
  </w:num>
  <w:num w:numId="12" w16cid:durableId="1525247071">
    <w:abstractNumId w:val="8"/>
  </w:num>
  <w:num w:numId="13" w16cid:durableId="1089305019">
    <w:abstractNumId w:val="0"/>
  </w:num>
  <w:num w:numId="14" w16cid:durableId="214172422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stylePaneFormatFilter w:val="1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758E"/>
    <w:rsid w:val="00004259"/>
    <w:rsid w:val="00013C1E"/>
    <w:rsid w:val="00014273"/>
    <w:rsid w:val="00070FB0"/>
    <w:rsid w:val="00080ABE"/>
    <w:rsid w:val="0010413E"/>
    <w:rsid w:val="00117FC9"/>
    <w:rsid w:val="00182C59"/>
    <w:rsid w:val="0018698E"/>
    <w:rsid w:val="001E293D"/>
    <w:rsid w:val="00216766"/>
    <w:rsid w:val="00266C7B"/>
    <w:rsid w:val="00273B23"/>
    <w:rsid w:val="002A7E49"/>
    <w:rsid w:val="002D7E38"/>
    <w:rsid w:val="00305F25"/>
    <w:rsid w:val="00307F0A"/>
    <w:rsid w:val="003142F3"/>
    <w:rsid w:val="00343912"/>
    <w:rsid w:val="00371B51"/>
    <w:rsid w:val="003928EC"/>
    <w:rsid w:val="003A232C"/>
    <w:rsid w:val="003D3966"/>
    <w:rsid w:val="003F609B"/>
    <w:rsid w:val="003F7A4C"/>
    <w:rsid w:val="00404BD4"/>
    <w:rsid w:val="00445230"/>
    <w:rsid w:val="00445573"/>
    <w:rsid w:val="00453D07"/>
    <w:rsid w:val="0046618D"/>
    <w:rsid w:val="00495E18"/>
    <w:rsid w:val="004B67A8"/>
    <w:rsid w:val="004B6BF0"/>
    <w:rsid w:val="004C4ADD"/>
    <w:rsid w:val="004D633E"/>
    <w:rsid w:val="00516FBD"/>
    <w:rsid w:val="00524930"/>
    <w:rsid w:val="00531083"/>
    <w:rsid w:val="005612DD"/>
    <w:rsid w:val="00571186"/>
    <w:rsid w:val="00571292"/>
    <w:rsid w:val="00576E22"/>
    <w:rsid w:val="00597A0E"/>
    <w:rsid w:val="005A138C"/>
    <w:rsid w:val="005A717D"/>
    <w:rsid w:val="005B5B5C"/>
    <w:rsid w:val="005D3549"/>
    <w:rsid w:val="005E2CD0"/>
    <w:rsid w:val="006112D9"/>
    <w:rsid w:val="00616EC5"/>
    <w:rsid w:val="0062758E"/>
    <w:rsid w:val="006438D9"/>
    <w:rsid w:val="006550B8"/>
    <w:rsid w:val="00660ADD"/>
    <w:rsid w:val="00676015"/>
    <w:rsid w:val="006B20B6"/>
    <w:rsid w:val="007B6608"/>
    <w:rsid w:val="007D0E86"/>
    <w:rsid w:val="007D5B40"/>
    <w:rsid w:val="00811F20"/>
    <w:rsid w:val="008230A0"/>
    <w:rsid w:val="0088507C"/>
    <w:rsid w:val="008A7B47"/>
    <w:rsid w:val="008C53B4"/>
    <w:rsid w:val="008D3261"/>
    <w:rsid w:val="008F5130"/>
    <w:rsid w:val="00906202"/>
    <w:rsid w:val="00944B93"/>
    <w:rsid w:val="00970DD8"/>
    <w:rsid w:val="00990F47"/>
    <w:rsid w:val="009E7232"/>
    <w:rsid w:val="009F4B4E"/>
    <w:rsid w:val="00A35458"/>
    <w:rsid w:val="00A374AB"/>
    <w:rsid w:val="00A61AFA"/>
    <w:rsid w:val="00A8571D"/>
    <w:rsid w:val="00A961FE"/>
    <w:rsid w:val="00AA5AE2"/>
    <w:rsid w:val="00AB5E50"/>
    <w:rsid w:val="00B16523"/>
    <w:rsid w:val="00B6597F"/>
    <w:rsid w:val="00BB08E1"/>
    <w:rsid w:val="00C3261C"/>
    <w:rsid w:val="00C33585"/>
    <w:rsid w:val="00C41480"/>
    <w:rsid w:val="00CC61AA"/>
    <w:rsid w:val="00CD2186"/>
    <w:rsid w:val="00CD3607"/>
    <w:rsid w:val="00D92915"/>
    <w:rsid w:val="00D9561E"/>
    <w:rsid w:val="00DA479D"/>
    <w:rsid w:val="00DB6DAC"/>
    <w:rsid w:val="00DE02A9"/>
    <w:rsid w:val="00DF4757"/>
    <w:rsid w:val="00DF5130"/>
    <w:rsid w:val="00E145EC"/>
    <w:rsid w:val="00E171A6"/>
    <w:rsid w:val="00E27A56"/>
    <w:rsid w:val="00E57299"/>
    <w:rsid w:val="00E61DF2"/>
    <w:rsid w:val="00EC08CF"/>
    <w:rsid w:val="00EF1516"/>
    <w:rsid w:val="00EF3E8D"/>
    <w:rsid w:val="00F17DFF"/>
    <w:rsid w:val="00F52814"/>
    <w:rsid w:val="00F615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9D19394"/>
  <w15:chartTrackingRefBased/>
  <w15:docId w15:val="{11CD871C-88FF-45DE-A47B-7ACB844129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61AFA"/>
    <w:rPr>
      <w:sz w:val="20"/>
      <w:szCs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453D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FA1400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61A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808080" w:themeColor="background1" w:themeShade="80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A7B47"/>
    <w:pPr>
      <w:spacing w:after="0" w:line="204" w:lineRule="auto"/>
      <w:jc w:val="center"/>
      <w:outlineLvl w:val="2"/>
    </w:pPr>
    <w:rPr>
      <w:rFonts w:cs="Times New Roman (Body CS)"/>
      <w:spacing w:val="-100"/>
      <w:sz w:val="190"/>
      <w:szCs w:val="19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3D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FA1400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3D07"/>
    <w:pPr>
      <w:keepNext/>
      <w:keepLines/>
      <w:spacing w:before="80" w:after="40"/>
      <w:outlineLvl w:val="4"/>
    </w:pPr>
    <w:rPr>
      <w:rFonts w:eastAsiaTheme="majorEastAsia" w:cstheme="majorBidi"/>
      <w:color w:val="FA1400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3D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69696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3D07"/>
    <w:pPr>
      <w:keepNext/>
      <w:keepLines/>
      <w:spacing w:before="40" w:after="0"/>
      <w:outlineLvl w:val="6"/>
    </w:pPr>
    <w:rPr>
      <w:rFonts w:eastAsiaTheme="majorEastAsia" w:cstheme="majorBidi"/>
      <w:color w:val="69696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3D07"/>
    <w:pPr>
      <w:keepNext/>
      <w:keepLines/>
      <w:spacing w:after="0"/>
      <w:outlineLvl w:val="7"/>
    </w:pPr>
    <w:rPr>
      <w:rFonts w:eastAsiaTheme="majorEastAsia" w:cstheme="majorBidi"/>
      <w:i/>
      <w:iCs/>
      <w:color w:val="3D3D3D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3D07"/>
    <w:pPr>
      <w:keepNext/>
      <w:keepLines/>
      <w:spacing w:after="0"/>
      <w:outlineLvl w:val="8"/>
    </w:pPr>
    <w:rPr>
      <w:rFonts w:eastAsiaTheme="majorEastAsia" w:cstheme="majorBidi"/>
      <w:color w:val="3D3D3D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53D07"/>
    <w:rPr>
      <w:rFonts w:asciiTheme="majorHAnsi" w:eastAsiaTheme="majorEastAsia" w:hAnsiTheme="majorHAnsi" w:cstheme="majorBidi"/>
      <w:color w:val="FA1400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61AFA"/>
    <w:rPr>
      <w:rFonts w:asciiTheme="majorHAnsi" w:eastAsiaTheme="majorEastAsia" w:hAnsiTheme="majorHAnsi" w:cstheme="majorBidi"/>
      <w:color w:val="808080" w:themeColor="background1" w:themeShade="80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sid w:val="008A7B47"/>
    <w:rPr>
      <w:rFonts w:cs="Times New Roman (Body CS)"/>
      <w:spacing w:val="-100"/>
      <w:sz w:val="190"/>
      <w:szCs w:val="19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3D07"/>
    <w:rPr>
      <w:rFonts w:eastAsiaTheme="majorEastAsia" w:cstheme="majorBidi"/>
      <w:i/>
      <w:iCs/>
      <w:color w:val="FA1400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3D07"/>
    <w:rPr>
      <w:rFonts w:eastAsiaTheme="majorEastAsia" w:cstheme="majorBidi"/>
      <w:color w:val="FA1400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3D07"/>
    <w:rPr>
      <w:rFonts w:eastAsiaTheme="majorEastAsia" w:cstheme="majorBidi"/>
      <w:i/>
      <w:iCs/>
      <w:color w:val="69696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3D07"/>
    <w:rPr>
      <w:rFonts w:eastAsiaTheme="majorEastAsia" w:cstheme="majorBidi"/>
      <w:color w:val="69696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3D07"/>
    <w:rPr>
      <w:rFonts w:eastAsiaTheme="majorEastAsia" w:cstheme="majorBidi"/>
      <w:i/>
      <w:iCs/>
      <w:color w:val="3D3D3D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3D07"/>
    <w:rPr>
      <w:rFonts w:eastAsiaTheme="majorEastAsia" w:cstheme="majorBidi"/>
      <w:color w:val="3D3D3D" w:themeColor="text1" w:themeTint="D8"/>
    </w:rPr>
  </w:style>
  <w:style w:type="paragraph" w:styleId="Title">
    <w:name w:val="Title"/>
    <w:basedOn w:val="NoSpacing"/>
    <w:next w:val="Normal"/>
    <w:link w:val="TitleChar"/>
    <w:uiPriority w:val="10"/>
    <w:qFormat/>
    <w:rsid w:val="002A7E49"/>
    <w:pPr>
      <w:spacing w:before="40" w:after="240" w:line="216" w:lineRule="auto"/>
    </w:pPr>
    <w:rPr>
      <w:color w:val="808080" w:themeColor="background1" w:themeShade="80"/>
      <w:sz w:val="68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2A7E49"/>
    <w:rPr>
      <w:rFonts w:eastAsiaTheme="minorEastAsia"/>
      <w:color w:val="808080" w:themeColor="background1" w:themeShade="80"/>
      <w:kern w:val="0"/>
      <w:sz w:val="68"/>
      <w:szCs w:val="72"/>
      <w:lang w:eastAsia="en-GB"/>
      <w14:ligatures w14:val="none"/>
    </w:rPr>
  </w:style>
  <w:style w:type="paragraph" w:styleId="Subtitle">
    <w:name w:val="Subtitle"/>
    <w:basedOn w:val="NoSpacing"/>
    <w:next w:val="Normal"/>
    <w:link w:val="SubtitleChar"/>
    <w:uiPriority w:val="11"/>
    <w:qFormat/>
    <w:rsid w:val="002A7E49"/>
    <w:pPr>
      <w:spacing w:before="40" w:after="40"/>
    </w:pPr>
    <w:rPr>
      <w:caps/>
      <w:color w:val="FF5E4F" w:themeColor="accent1"/>
      <w:sz w:val="36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A7E49"/>
    <w:rPr>
      <w:rFonts w:eastAsiaTheme="minorEastAsia"/>
      <w:caps/>
      <w:color w:val="FF5E4F" w:themeColor="accent1"/>
      <w:kern w:val="0"/>
      <w:sz w:val="36"/>
      <w:szCs w:val="28"/>
      <w:lang w:eastAsia="en-GB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453D07"/>
    <w:pPr>
      <w:spacing w:before="160"/>
      <w:jc w:val="center"/>
    </w:pPr>
    <w:rPr>
      <w:i/>
      <w:iCs/>
      <w:color w:val="535353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53D07"/>
    <w:rPr>
      <w:i/>
      <w:iCs/>
      <w:color w:val="535353" w:themeColor="text1" w:themeTint="BF"/>
    </w:rPr>
  </w:style>
  <w:style w:type="paragraph" w:styleId="ListParagraph">
    <w:name w:val="List Paragraph"/>
    <w:aliases w:val="Bullet 1,Use Case List Paragraph,Body Bullet,List Paragraph1,b1,Bullet for no #'s,Ref,List Paragraph Char Char,lp1,Figure_name,Headding 3,B1,bu1,bu1 + Before:  0 pt,After:  6 pt,List Paragraph11,List Paragraph2,Number_1,new"/>
    <w:basedOn w:val="Normal"/>
    <w:link w:val="ListParagraphChar"/>
    <w:uiPriority w:val="34"/>
    <w:qFormat/>
    <w:rsid w:val="00453D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53D07"/>
    <w:rPr>
      <w:i/>
      <w:iCs/>
      <w:color w:val="FA1400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3D07"/>
    <w:pPr>
      <w:pBdr>
        <w:top w:val="single" w:sz="4" w:space="10" w:color="FA1400" w:themeColor="accent1" w:themeShade="BF"/>
        <w:bottom w:val="single" w:sz="4" w:space="10" w:color="FA1400" w:themeColor="accent1" w:themeShade="BF"/>
      </w:pBdr>
      <w:spacing w:before="360" w:after="360"/>
      <w:ind w:left="864" w:right="864"/>
      <w:jc w:val="center"/>
    </w:pPr>
    <w:rPr>
      <w:i/>
      <w:iCs/>
      <w:color w:val="FA1400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3D07"/>
    <w:rPr>
      <w:i/>
      <w:iCs/>
      <w:color w:val="FA1400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53D07"/>
    <w:rPr>
      <w:b/>
      <w:bCs/>
      <w:smallCaps/>
      <w:color w:val="FA1400" w:themeColor="accent1" w:themeShade="BF"/>
      <w:spacing w:val="5"/>
    </w:rPr>
  </w:style>
  <w:style w:type="paragraph" w:styleId="NoSpacing">
    <w:name w:val="No Spacing"/>
    <w:link w:val="NoSpacingChar"/>
    <w:uiPriority w:val="1"/>
    <w:qFormat/>
    <w:rsid w:val="00A61AFA"/>
    <w:pPr>
      <w:spacing w:after="0" w:line="240" w:lineRule="auto"/>
    </w:pPr>
    <w:rPr>
      <w:rFonts w:eastAsiaTheme="minorEastAsia"/>
      <w:kern w:val="0"/>
      <w:sz w:val="20"/>
      <w:szCs w:val="22"/>
      <w:lang w:eastAsia="en-GB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A61AFA"/>
    <w:rPr>
      <w:rFonts w:eastAsiaTheme="minorEastAsia"/>
      <w:kern w:val="0"/>
      <w:sz w:val="20"/>
      <w:szCs w:val="22"/>
      <w:lang w:eastAsia="en-GB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9E7232"/>
    <w:pPr>
      <w:tabs>
        <w:tab w:val="center" w:pos="4513"/>
        <w:tab w:val="right" w:pos="9026"/>
      </w:tabs>
      <w:spacing w:after="480" w:line="240" w:lineRule="auto"/>
    </w:pPr>
    <w:rPr>
      <w:color w:val="808080" w:themeColor="background1" w:themeShade="80"/>
      <w:sz w:val="13"/>
      <w:szCs w:val="13"/>
    </w:rPr>
  </w:style>
  <w:style w:type="character" w:customStyle="1" w:styleId="HeaderChar">
    <w:name w:val="Header Char"/>
    <w:basedOn w:val="DefaultParagraphFont"/>
    <w:link w:val="Header"/>
    <w:uiPriority w:val="99"/>
    <w:rsid w:val="009E7232"/>
    <w:rPr>
      <w:color w:val="808080" w:themeColor="background1" w:themeShade="80"/>
      <w:sz w:val="13"/>
      <w:szCs w:val="13"/>
    </w:rPr>
  </w:style>
  <w:style w:type="paragraph" w:styleId="Footer">
    <w:name w:val="footer"/>
    <w:basedOn w:val="Header"/>
    <w:link w:val="FooterChar"/>
    <w:uiPriority w:val="99"/>
    <w:unhideWhenUsed/>
    <w:rsid w:val="009E7232"/>
    <w:pPr>
      <w:spacing w:after="0"/>
    </w:pPr>
    <w:rPr>
      <w:noProof/>
    </w:rPr>
  </w:style>
  <w:style w:type="character" w:customStyle="1" w:styleId="FooterChar">
    <w:name w:val="Footer Char"/>
    <w:basedOn w:val="DefaultParagraphFont"/>
    <w:link w:val="Footer"/>
    <w:uiPriority w:val="99"/>
    <w:rsid w:val="009E7232"/>
    <w:rPr>
      <w:noProof/>
      <w:color w:val="808080" w:themeColor="background1" w:themeShade="80"/>
      <w:sz w:val="13"/>
      <w:szCs w:val="13"/>
    </w:rPr>
  </w:style>
  <w:style w:type="paragraph" w:styleId="ListBullet">
    <w:name w:val="List Bullet"/>
    <w:basedOn w:val="Normal"/>
    <w:uiPriority w:val="99"/>
    <w:unhideWhenUsed/>
    <w:rsid w:val="005E2CD0"/>
    <w:pPr>
      <w:numPr>
        <w:numId w:val="1"/>
      </w:numPr>
      <w:contextualSpacing/>
    </w:pPr>
  </w:style>
  <w:style w:type="table" w:styleId="ListTable3-Accent5">
    <w:name w:val="List Table 3 Accent 5"/>
    <w:basedOn w:val="TableNormal"/>
    <w:uiPriority w:val="48"/>
    <w:rsid w:val="00A61AFA"/>
    <w:pPr>
      <w:spacing w:after="0" w:line="240" w:lineRule="auto"/>
    </w:pPr>
    <w:tblPr>
      <w:tblStyleRowBandSize w:val="1"/>
      <w:tblStyleColBandSize w:val="1"/>
      <w:tblBorders>
        <w:top w:val="single" w:sz="4" w:space="0" w:color="34754D" w:themeColor="accent5"/>
        <w:left w:val="single" w:sz="4" w:space="0" w:color="34754D" w:themeColor="accent5"/>
        <w:bottom w:val="single" w:sz="4" w:space="0" w:color="34754D" w:themeColor="accent5"/>
        <w:right w:val="single" w:sz="4" w:space="0" w:color="34754D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34754D" w:themeFill="accent5"/>
      </w:tcPr>
    </w:tblStylePr>
    <w:tblStylePr w:type="lastRow">
      <w:rPr>
        <w:b/>
        <w:bCs/>
      </w:rPr>
      <w:tblPr/>
      <w:tcPr>
        <w:tcBorders>
          <w:top w:val="double" w:sz="4" w:space="0" w:color="34754D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34754D" w:themeColor="accent5"/>
          <w:right w:val="single" w:sz="4" w:space="0" w:color="34754D" w:themeColor="accent5"/>
        </w:tcBorders>
      </w:tcPr>
    </w:tblStylePr>
    <w:tblStylePr w:type="band1Horz">
      <w:tblPr/>
      <w:tcPr>
        <w:tcBorders>
          <w:top w:val="single" w:sz="4" w:space="0" w:color="34754D" w:themeColor="accent5"/>
          <w:bottom w:val="single" w:sz="4" w:space="0" w:color="34754D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34754D" w:themeColor="accent5"/>
          <w:left w:val="nil"/>
        </w:tcBorders>
      </w:tcPr>
    </w:tblStylePr>
    <w:tblStylePr w:type="swCell">
      <w:tblPr/>
      <w:tcPr>
        <w:tcBorders>
          <w:top w:val="double" w:sz="4" w:space="0" w:color="34754D" w:themeColor="accent5"/>
          <w:right w:val="nil"/>
        </w:tcBorders>
      </w:tcPr>
    </w:tblStylePr>
  </w:style>
  <w:style w:type="paragraph" w:styleId="Date">
    <w:name w:val="Date"/>
    <w:basedOn w:val="Normal"/>
    <w:next w:val="Normal"/>
    <w:link w:val="DateChar"/>
    <w:uiPriority w:val="99"/>
    <w:unhideWhenUsed/>
    <w:rsid w:val="00371B51"/>
    <w:rPr>
      <w:color w:val="C1C1C1" w:themeColor="background2"/>
      <w:sz w:val="28"/>
    </w:rPr>
  </w:style>
  <w:style w:type="character" w:customStyle="1" w:styleId="DateChar">
    <w:name w:val="Date Char"/>
    <w:basedOn w:val="DefaultParagraphFont"/>
    <w:link w:val="Date"/>
    <w:uiPriority w:val="99"/>
    <w:rsid w:val="00371B51"/>
    <w:rPr>
      <w:color w:val="C1C1C1" w:themeColor="background2"/>
      <w:sz w:val="28"/>
      <w:szCs w:val="20"/>
    </w:rPr>
  </w:style>
  <w:style w:type="table" w:styleId="ListTable3-Accent1">
    <w:name w:val="List Table 3 Accent 1"/>
    <w:basedOn w:val="TableNormal"/>
    <w:uiPriority w:val="48"/>
    <w:rsid w:val="00371B51"/>
    <w:pPr>
      <w:spacing w:after="0" w:line="240" w:lineRule="auto"/>
    </w:pPr>
    <w:tblPr>
      <w:tblStyleRowBandSize w:val="1"/>
      <w:tblStyleColBandSize w:val="1"/>
      <w:tblBorders>
        <w:top w:val="single" w:sz="4" w:space="0" w:color="FF5E4F" w:themeColor="accent1"/>
        <w:left w:val="single" w:sz="4" w:space="0" w:color="FF5E4F" w:themeColor="accent1"/>
        <w:bottom w:val="single" w:sz="4" w:space="0" w:color="FF5E4F" w:themeColor="accent1"/>
        <w:right w:val="single" w:sz="4" w:space="0" w:color="FF5E4F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F5E4F" w:themeFill="accent1"/>
      </w:tcPr>
    </w:tblStylePr>
    <w:tblStylePr w:type="lastRow">
      <w:rPr>
        <w:b/>
        <w:bCs/>
      </w:rPr>
      <w:tblPr/>
      <w:tcPr>
        <w:tcBorders>
          <w:top w:val="double" w:sz="4" w:space="0" w:color="FF5E4F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F5E4F" w:themeColor="accent1"/>
          <w:right w:val="single" w:sz="4" w:space="0" w:color="FF5E4F" w:themeColor="accent1"/>
        </w:tcBorders>
      </w:tcPr>
    </w:tblStylePr>
    <w:tblStylePr w:type="band1Horz">
      <w:tblPr/>
      <w:tcPr>
        <w:tcBorders>
          <w:top w:val="single" w:sz="4" w:space="0" w:color="FF5E4F" w:themeColor="accent1"/>
          <w:bottom w:val="single" w:sz="4" w:space="0" w:color="FF5E4F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F5E4F" w:themeColor="accent1"/>
          <w:left w:val="nil"/>
        </w:tcBorders>
      </w:tcPr>
    </w:tblStylePr>
    <w:tblStylePr w:type="swCell">
      <w:tblPr/>
      <w:tcPr>
        <w:tcBorders>
          <w:top w:val="double" w:sz="4" w:space="0" w:color="FF5E4F" w:themeColor="accent1"/>
          <w:right w:val="nil"/>
        </w:tcBorders>
      </w:tcPr>
    </w:tblStylePr>
  </w:style>
  <w:style w:type="table" w:styleId="ListTable3">
    <w:name w:val="List Table 3"/>
    <w:basedOn w:val="TableNormal"/>
    <w:uiPriority w:val="48"/>
    <w:rsid w:val="00371B51"/>
    <w:pPr>
      <w:spacing w:after="0" w:line="240" w:lineRule="auto"/>
    </w:pPr>
    <w:tblPr>
      <w:tblStyleRowBandSize w:val="1"/>
      <w:tblStyleColBandSize w:val="1"/>
      <w:tblBorders>
        <w:top w:val="single" w:sz="4" w:space="0" w:color="1A1A1A" w:themeColor="text1"/>
        <w:left w:val="single" w:sz="4" w:space="0" w:color="1A1A1A" w:themeColor="text1"/>
        <w:bottom w:val="single" w:sz="4" w:space="0" w:color="1A1A1A" w:themeColor="text1"/>
        <w:right w:val="single" w:sz="4" w:space="0" w:color="1A1A1A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A1A1A" w:themeFill="text1"/>
      </w:tcPr>
    </w:tblStylePr>
    <w:tblStylePr w:type="lastRow">
      <w:rPr>
        <w:b/>
        <w:bCs/>
      </w:rPr>
      <w:tblPr/>
      <w:tcPr>
        <w:tcBorders>
          <w:top w:val="double" w:sz="4" w:space="0" w:color="1A1A1A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A1A1A" w:themeColor="text1"/>
          <w:right w:val="single" w:sz="4" w:space="0" w:color="1A1A1A" w:themeColor="text1"/>
        </w:tcBorders>
      </w:tcPr>
    </w:tblStylePr>
    <w:tblStylePr w:type="band1Horz">
      <w:tblPr/>
      <w:tcPr>
        <w:tcBorders>
          <w:top w:val="single" w:sz="4" w:space="0" w:color="1A1A1A" w:themeColor="text1"/>
          <w:bottom w:val="single" w:sz="4" w:space="0" w:color="1A1A1A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A1A1A" w:themeColor="text1"/>
          <w:left w:val="nil"/>
        </w:tcBorders>
      </w:tcPr>
    </w:tblStylePr>
    <w:tblStylePr w:type="swCell">
      <w:tblPr/>
      <w:tcPr>
        <w:tcBorders>
          <w:top w:val="double" w:sz="4" w:space="0" w:color="1A1A1A" w:themeColor="text1"/>
          <w:right w:val="nil"/>
        </w:tcBorders>
      </w:tcPr>
    </w:tblStylePr>
  </w:style>
  <w:style w:type="character" w:styleId="PageNumber">
    <w:name w:val="page number"/>
    <w:basedOn w:val="DefaultParagraphFont"/>
    <w:uiPriority w:val="99"/>
    <w:semiHidden/>
    <w:unhideWhenUsed/>
    <w:rsid w:val="009E7232"/>
  </w:style>
  <w:style w:type="character" w:customStyle="1" w:styleId="ListParagraphChar">
    <w:name w:val="List Paragraph Char"/>
    <w:aliases w:val="Bullet 1 Char,Use Case List Paragraph Char,Body Bullet Char,List Paragraph1 Char,b1 Char,Bullet for no #'s Char,Ref Char,List Paragraph Char Char Char,lp1 Char,Figure_name Char,Headding 3 Char,B1 Char,bu1 Char,After:  6 pt Char"/>
    <w:link w:val="ListParagraph"/>
    <w:uiPriority w:val="34"/>
    <w:qFormat/>
    <w:locked/>
    <w:rsid w:val="00E27A56"/>
    <w:rPr>
      <w:sz w:val="20"/>
      <w:szCs w:val="20"/>
    </w:rPr>
  </w:style>
  <w:style w:type="paragraph" w:customStyle="1" w:styleId="Default">
    <w:name w:val="Default"/>
    <w:autoRedefine/>
    <w:qFormat/>
    <w:rsid w:val="00616EC5"/>
    <w:pPr>
      <w:numPr>
        <w:numId w:val="8"/>
      </w:numPr>
      <w:autoSpaceDE w:val="0"/>
      <w:autoSpaceDN w:val="0"/>
      <w:adjustRightInd w:val="0"/>
      <w:spacing w:after="0" w:line="240" w:lineRule="auto"/>
    </w:pPr>
    <w:rPr>
      <w:rFonts w:ascii="Calibri Light" w:eastAsia="Times New Roman" w:hAnsi="Calibri Light" w:cs="Calibri Light"/>
      <w:color w:val="000000"/>
      <w:kern w:val="0"/>
      <w:sz w:val="20"/>
      <w:szCs w:val="20"/>
      <w:lang w:val="en-US" w:eastAsia="en-IN"/>
      <w14:ligatures w14:val="none"/>
    </w:rPr>
  </w:style>
  <w:style w:type="character" w:customStyle="1" w:styleId="ui-provider">
    <w:name w:val="ui-provider"/>
    <w:basedOn w:val="DefaultParagraphFont"/>
    <w:rsid w:val="00616EC5"/>
  </w:style>
  <w:style w:type="paragraph" w:styleId="ListNumber">
    <w:name w:val="List Number"/>
    <w:basedOn w:val="Normal"/>
    <w:uiPriority w:val="99"/>
    <w:semiHidden/>
    <w:unhideWhenUsed/>
    <w:rsid w:val="00C41480"/>
    <w:pPr>
      <w:numPr>
        <w:numId w:val="13"/>
      </w:numPr>
      <w:tabs>
        <w:tab w:val="clear" w:pos="360"/>
      </w:tabs>
      <w:spacing w:after="0" w:line="240" w:lineRule="auto"/>
      <w:ind w:left="0" w:firstLine="0"/>
      <w:contextualSpacing/>
      <w:jc w:val="both"/>
    </w:pPr>
    <w:rPr>
      <w:rFonts w:ascii="Frutiger LT Pro 55 Roman" w:eastAsia="Frutiger LT Pro 55 Roman" w:hAnsi="Frutiger LT Pro 55 Roman" w:cs="Mangal (Body CS)"/>
      <w:color w:val="595959"/>
      <w:kern w:val="0"/>
      <w:sz w:val="22"/>
      <w:szCs w:val="24"/>
      <w:lang w:val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header" Target="header2.xml"/><Relationship Id="rId18" Type="http://schemas.openxmlformats.org/officeDocument/2006/relationships/header" Target="header4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customXml" Target="../customXml/item2.xml"/><Relationship Id="rId16" Type="http://schemas.openxmlformats.org/officeDocument/2006/relationships/header" Target="header3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footer" Target="footer2.xml"/><Relationship Id="rId10" Type="http://schemas.openxmlformats.org/officeDocument/2006/relationships/footnotes" Target="footnotes.xml"/><Relationship Id="rId19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footer" Target="footer1.xml"/></Relationships>
</file>

<file path=word/_rels/header3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4.xml.rels><?xml version="1.0" encoding="UTF-8" standalone="yes"?>
<Relationships xmlns="http://schemas.openxmlformats.org/package/2006/relationships"><Relationship Id="rId3" Type="http://schemas.openxmlformats.org/officeDocument/2006/relationships/image" Target="media/image4.pn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https://ltimindtree.sharepoint.com/sites/Templates-LTIM/OfficialTemplatesLTIMindtree/LTM_Word_Template.dotx" TargetMode="External"/></Relationships>
</file>

<file path=word/theme/theme1.xml><?xml version="1.0" encoding="utf-8"?>
<a:theme xmlns:a="http://schemas.openxmlformats.org/drawingml/2006/main" name="Office Theme">
  <a:themeElements>
    <a:clrScheme name="LTM">
      <a:dk1>
        <a:srgbClr val="1A1A1A"/>
      </a:dk1>
      <a:lt1>
        <a:srgbClr val="FFFFFF"/>
      </a:lt1>
      <a:dk2>
        <a:srgbClr val="FF5E4F"/>
      </a:dk2>
      <a:lt2>
        <a:srgbClr val="C1C1C1"/>
      </a:lt2>
      <a:accent1>
        <a:srgbClr val="FF5E4F"/>
      </a:accent1>
      <a:accent2>
        <a:srgbClr val="559BB5"/>
      </a:accent2>
      <a:accent3>
        <a:srgbClr val="482475"/>
      </a:accent3>
      <a:accent4>
        <a:srgbClr val="F8FFC8"/>
      </a:accent4>
      <a:accent5>
        <a:srgbClr val="34754D"/>
      </a:accent5>
      <a:accent6>
        <a:srgbClr val="C1C1C1"/>
      </a:accent6>
      <a:hlink>
        <a:srgbClr val="1A1A1A"/>
      </a:hlink>
      <a:folHlink>
        <a:srgbClr val="1A1A1A"/>
      </a:folHlink>
    </a:clrScheme>
    <a:fontScheme name="ES Klarheit">
      <a:majorFont>
        <a:latin typeface="ES Klarheit Grotesk"/>
        <a:ea typeface=""/>
        <a:cs typeface=""/>
      </a:majorFont>
      <a:minorFont>
        <a:latin typeface="ES Klarheit Grotesk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overPageProperties xmlns="http://schemas.microsoft.com/office/2006/coverPageProps">
  <PublishDate/>
  <Abstract/>
  <CompanyAddress/>
  <CompanyPhone/>
  <CompanyFax/>
  <CompanyEmail/>
</CoverPageProperti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FB471605D8AA04B847FA3A0F0AB1ADB" ma:contentTypeVersion="4" ma:contentTypeDescription="Create a new document." ma:contentTypeScope="" ma:versionID="d1de0e0a11aaa2051418031b327107ec">
  <xsd:schema xmlns:xsd="http://www.w3.org/2001/XMLSchema" xmlns:xs="http://www.w3.org/2001/XMLSchema" xmlns:p="http://schemas.microsoft.com/office/2006/metadata/properties" xmlns:ns2="1ca227f9-21c2-4a3f-bdf1-4662c40c34df" targetNamespace="http://schemas.microsoft.com/office/2006/metadata/properties" ma:root="true" ma:fieldsID="43ca9e0ec9bf9fc68b5545195193b322" ns2:_="">
    <xsd:import namespace="1ca227f9-21c2-4a3f-bdf1-4662c40c34d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ca227f9-21c2-4a3f-bdf1-4662c40c34d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5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BD7F19FF-0C41-4EB0-ACB8-D9FA4BB937C9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02F6DA08-F802-44CD-AF9B-368D56A070F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ca227f9-21c2-4a3f-bdf1-4662c40c34d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4B1A92ED-54DF-491E-A84C-5D4F49F45A32}">
  <ds:schemaRefs>
    <ds:schemaRef ds:uri="http://schemas.microsoft.com/sharepoint/v3/contenttype/forms"/>
  </ds:schemaRefs>
</ds:datastoreItem>
</file>

<file path=customXml/itemProps5.xml><?xml version="1.0" encoding="utf-8"?>
<ds:datastoreItem xmlns:ds="http://schemas.openxmlformats.org/officeDocument/2006/customXml" ds:itemID="{5B18998A-B549-460D-963C-B07AC9D2938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LTM_Word_Template</Template>
  <TotalTime>27</TotalTime>
  <Pages>7</Pages>
  <Words>797</Words>
  <Characters>4544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Aleti J Venkata Gopi Manikanta</vt:lpstr>
    </vt:vector>
  </TitlesOfParts>
  <Company/>
  <LinksUpToDate>false</LinksUpToDate>
  <CharactersWithSpaces>5331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Aleti J Venkata Gopi Manikanta</dc:title>
  <dc:subject>[Document Subtitle]</dc:subject>
  <dc:creator>Karthik S (IN92915)</dc:creator>
  <cp:keywords/>
  <dc:description/>
  <cp:lastModifiedBy>Aleti J Venkata Gopi Manikanta</cp:lastModifiedBy>
  <cp:revision>7</cp:revision>
  <dcterms:created xsi:type="dcterms:W3CDTF">2026-03-09T10:33:00Z</dcterms:created>
  <dcterms:modified xsi:type="dcterms:W3CDTF">2026-05-07T06:11:00Z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0x0101004FB471605D8AA04B847FA3A0F0AB1ADB</vt:lpwstr>
  </property>
  <property fmtid="{D5CDD505-2E9C-101B-9397-08002B2CF9AE}" pid="3" name="GrammarlyDocumentId">
    <vt:lpwstr>0036ff6f-65ad-4feb-91bf-da790218747d</vt:lpwstr>
  </property>
</Properties>
</file>